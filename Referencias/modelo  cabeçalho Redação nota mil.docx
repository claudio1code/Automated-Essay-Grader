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8FDB" w14:textId="7EFFDE33" w:rsidR="008A7786" w:rsidRDefault="001C5A77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bookmarkStart w:id="0" w:name="_Hlk95655185"/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BA768A" wp14:editId="3EE8FAFE">
                <wp:simplePos x="0" y="0"/>
                <wp:positionH relativeFrom="column">
                  <wp:posOffset>2959735</wp:posOffset>
                </wp:positionH>
                <wp:positionV relativeFrom="paragraph">
                  <wp:posOffset>809625</wp:posOffset>
                </wp:positionV>
                <wp:extent cx="2190750" cy="352425"/>
                <wp:effectExtent l="0" t="0" r="0" b="9525"/>
                <wp:wrapNone/>
                <wp:docPr id="1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54E72" w14:textId="71162E2A" w:rsidR="0036027E" w:rsidRPr="0036027E" w:rsidRDefault="0036027E" w:rsidP="0036027E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</w:pPr>
                            <w:r w:rsidRPr="0036027E"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  <w:t xml:space="preserve">Unidade </w:t>
                            </w:r>
                            <w:r w:rsidR="00B84C0D"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  <w:t>Vila Matilde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BA768A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left:0;text-align:left;margin-left:233.05pt;margin-top:63.75pt;width:172.5pt;height:27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" stroked="f">
                <v:textbox>
                  <w:txbxContent>
                    <w:p w14:paraId="03754E72" w14:textId="71162E2A" w:rsidR="0036027E" w:rsidRPr="0036027E" w:rsidRDefault="0036027E" w:rsidP="0036027E">
                      <w:pPr>
                        <w:jc w:val="center"/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</w:pPr>
                      <w:r w:rsidRPr="0036027E"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  <w:t xml:space="preserve">Unidade </w:t>
                      </w:r>
                      <w:r w:rsidR="00B84C0D"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  <w:t>Vila Matilde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0719AA" wp14:editId="21198511">
            <wp:extent cx="6873240" cy="1194435"/>
            <wp:effectExtent l="0" t="0" r="3810" b="5715"/>
            <wp:docPr id="1834339589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9589" name="Imagem 1" descr="Texto&#10;&#10;Descrição gerada automaticamente com confiança baix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C73EB" w14:textId="016B3A2A" w:rsidR="008A7786" w:rsidRDefault="008A7786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</w:p>
    <w:p w14:paraId="4D77EEEA" w14:textId="09A31156" w:rsidR="008A7786" w:rsidRDefault="00DD3909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DBF25E6" wp14:editId="3A54F876">
                <wp:simplePos x="0" y="0"/>
                <wp:positionH relativeFrom="margin">
                  <wp:posOffset>-69215</wp:posOffset>
                </wp:positionH>
                <wp:positionV relativeFrom="paragraph">
                  <wp:posOffset>155575</wp:posOffset>
                </wp:positionV>
                <wp:extent cx="6964024" cy="1390905"/>
                <wp:effectExtent l="0" t="0" r="66040" b="571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4024" cy="1390905"/>
                          <a:chOff x="775" y="2402"/>
                          <a:chExt cx="10614" cy="2298"/>
                        </a:xfrm>
                      </wpg:grpSpPr>
                      <wps:wsp>
                        <wps:cNvPr id="3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775" y="2402"/>
                            <a:ext cx="8939" cy="41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7FF56E78" w14:textId="58AF158E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6B9D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Aluno (a):</w:t>
                              </w:r>
                              <w:r w:rsidR="00DD390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D3909">
                                <w:t>Alice Modesto</w:t>
                              </w:r>
                            </w:p>
                            <w:p w14:paraId="059BE789" w14:textId="77777777" w:rsidR="00511A76" w:rsidRPr="003072EB" w:rsidRDefault="00511A76" w:rsidP="003072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9812" y="2402"/>
                            <a:ext cx="1577" cy="41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3E5416C4" w14:textId="3599C73A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ANO: </w:t>
                              </w:r>
                              <w:r w:rsidR="00DD390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1ºA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2618" y="2943"/>
                            <a:ext cx="6113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73FBEA6B" w14:textId="5D949527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Professor (a): </w:t>
                              </w:r>
                              <w:r w:rsidR="0030113B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24E6F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Elaine Vaz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8863" y="2943"/>
                            <a:ext cx="2486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30A166E7" w14:textId="1EC37EDA" w:rsidR="00511A76" w:rsidRPr="005F6B9D" w:rsidRDefault="00511A76" w:rsidP="00FE149E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Disciplina: </w:t>
                              </w:r>
                              <w:r w:rsidR="00DD390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Argumentação</w:t>
                              </w:r>
                              <w:r w:rsidR="00FE149E" w:rsidRP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>Oficina de Redação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775" y="2943"/>
                            <a:ext cx="1664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4EF73A5E" w14:textId="65F9C161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F6B9D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Bimestre:</w:t>
                              </w:r>
                              <w:r w:rsidR="009436B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FE149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3º</w:t>
                              </w:r>
                            </w:p>
                            <w:p w14:paraId="7D86F7A5" w14:textId="77777777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DD76A6E" w14:textId="77777777" w:rsidR="00511A76" w:rsidRPr="005F6B9D" w:rsidRDefault="00511A76" w:rsidP="003072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775" y="3928"/>
                            <a:ext cx="10568" cy="77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1E5FB7EF" w14:textId="36C95DCA" w:rsidR="00DD3909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Tema:</w:t>
                              </w:r>
                              <w:r>
                                <w:t xml:space="preserve"> Superexposição</w:t>
                              </w:r>
                              <w:r>
                                <w:t xml:space="preserve"> nas redes sociais.</w:t>
                              </w:r>
                              <w:r>
                                <w:br/>
                              </w:r>
                              <w:r w:rsid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</w:p>
                            <w:p w14:paraId="2CBBDD86" w14:textId="77777777" w:rsidR="00DD3909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1198C2F6" w14:textId="77777777" w:rsidR="00DD3909" w:rsidRPr="005F6B9D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BF25E6" id="Group 2" o:spid="_x0000_s1027" style="position:absolute;left:0;text-align:left;margin-left:-5.45pt;margin-top:12.25pt;width:548.35pt;height:109.5pt;z-index:251656704;mso-position-horizontal-relative:margin" coordorigin="775,2402" coordsize="10614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4" o:spid="_x0000_s1028" type="#_x0000_t176" style="position:absolute;left:775;top:2402;width:8939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" strokeweight=".25pt">
                  <v:shadow on="t" color="#272727"/>
                  <v:textbox>
                    <w:txbxContent>
                      <w:p w14:paraId="7FF56E78" w14:textId="58AF158E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6B9D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Aluno (a):</w:t>
                        </w:r>
                        <w:r w:rsidR="00DD390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DD3909">
                          <w:t>Alice Modesto</w:t>
                        </w:r>
                      </w:p>
                      <w:p w14:paraId="059BE789" w14:textId="77777777" w:rsidR="00511A76" w:rsidRPr="003072EB" w:rsidRDefault="00511A76" w:rsidP="003072E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5" o:spid="_x0000_s1029" type="#_x0000_t176" style="position:absolute;left:9812;top:2402;width:1577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" strokeweight=".25pt">
                  <v:shadow on="t" color="#272727"/>
                  <v:textbox>
                    <w:txbxContent>
                      <w:p w14:paraId="3E5416C4" w14:textId="3599C73A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ANO: </w:t>
                        </w:r>
                        <w:r w:rsidR="00DD390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1ºA</w:t>
                        </w:r>
                      </w:p>
                    </w:txbxContent>
                  </v:textbox>
                </v:shape>
                <v:shape id="AutoShape 9" o:spid="_x0000_s1030" type="#_x0000_t176" style="position:absolute;left:2618;top:2943;width:6113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" strokeweight=".25pt">
                  <v:shadow on="t" color="#272727"/>
                  <v:textbox>
                    <w:txbxContent>
                      <w:p w14:paraId="73FBEA6B" w14:textId="5D949527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Professor (a): </w:t>
                        </w:r>
                        <w:r w:rsidR="0030113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D24E6F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Elaine Vaz</w:t>
                        </w:r>
                      </w:p>
                    </w:txbxContent>
                  </v:textbox>
                </v:shape>
                <v:shape id="AutoShape 10" o:spid="_x0000_s1031" type="#_x0000_t176" style="position:absolute;left:8863;top:2943;width:2486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" strokeweight=".25pt">
                  <v:shadow on="t" color="#272727"/>
                  <v:textbox>
                    <w:txbxContent>
                      <w:p w14:paraId="30A166E7" w14:textId="1EC37EDA" w:rsidR="00511A76" w:rsidRPr="005F6B9D" w:rsidRDefault="00511A76" w:rsidP="00FE149E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Disciplina: </w:t>
                        </w:r>
                        <w:r w:rsidR="00DD390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Argumentação</w:t>
                        </w:r>
                        <w:r w:rsidR="00FE149E" w:rsidRPr="00FE149E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FE149E">
                          <w:rPr>
                            <w:b/>
                            <w:sz w:val="20"/>
                            <w:szCs w:val="20"/>
                          </w:rPr>
                          <w:t>Oficina de Redação</w:t>
                        </w:r>
                      </w:p>
                    </w:txbxContent>
                  </v:textbox>
                </v:shape>
                <v:shape id="AutoShape 12" o:spid="_x0000_s1032" type="#_x0000_t176" style="position:absolute;left:775;top:2943;width:1664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" strokeweight=".25pt">
                  <v:shadow on="t" color="#272727"/>
                  <v:textbox>
                    <w:txbxContent>
                      <w:p w14:paraId="4EF73A5E" w14:textId="65F9C161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  <w:r w:rsidRPr="005F6B9D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Bimestre:</w:t>
                        </w:r>
                        <w:r w:rsidR="009436B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FE149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3º</w:t>
                        </w:r>
                      </w:p>
                      <w:p w14:paraId="7D86F7A5" w14:textId="77777777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  <w:p w14:paraId="3DD76A6E" w14:textId="77777777" w:rsidR="00511A76" w:rsidRPr="005F6B9D" w:rsidRDefault="00511A76" w:rsidP="003072E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14" o:spid="_x0000_s1033" type="#_x0000_t176" style="position:absolute;left:775;top:3928;width:10568;height: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" strokeweight=".25pt">
                  <v:shadow on="t" color="#272727"/>
                  <v:textbox>
                    <w:txbxContent>
                      <w:p w14:paraId="1E5FB7EF" w14:textId="36C95DCA" w:rsidR="00DD3909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</w:rPr>
                          <w:t>Tema:</w:t>
                        </w:r>
                        <w:r>
                          <w:t xml:space="preserve"> Superexposição</w:t>
                        </w:r>
                        <w:r>
                          <w:t xml:space="preserve"> nas redes sociais.</w:t>
                        </w:r>
                        <w:r>
                          <w:br/>
                        </w:r>
                        <w:r w:rsidR="00FE149E"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</w:p>
                      <w:p w14:paraId="2CBBDD86" w14:textId="77777777" w:rsidR="00DD3909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198C2F6" w14:textId="77777777" w:rsidR="00DD3909" w:rsidRPr="005F6B9D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D155A42" w14:textId="687C4984" w:rsidR="008A7786" w:rsidRDefault="008A7786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</w:p>
    <w:p w14:paraId="073441E3" w14:textId="1A1FD277" w:rsidR="00E12746" w:rsidRDefault="002E1E7D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</w:p>
    <w:p w14:paraId="27E115FF" w14:textId="36EB8019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0115A664" w14:textId="15357A33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369CFA22" w14:textId="785FF17D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3F34BFD9" w14:textId="251BC65C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65B0B070" w14:textId="5AAE5D1A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466D92E7" w14:textId="61D0BB18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530C1BCE" w14:textId="77777777" w:rsidR="00FE149E" w:rsidRDefault="00F77688" w:rsidP="00FE149E">
      <w:pPr>
        <w:pStyle w:val="Ttulo2"/>
      </w:pPr>
      <w:r w:rsidRPr="008D31F3">
        <w:rPr>
          <w:rFonts w:ascii="Arial" w:hAnsi="Arial" w:cs="Arial"/>
          <w:noProof/>
          <w:sz w:val="24"/>
          <w:szCs w:val="24"/>
        </w:rPr>
        <w:t xml:space="preserve">                                                   </w:t>
      </w:r>
      <w:r w:rsidR="00FE149E">
        <w:t>Análise das Competências</w:t>
      </w:r>
    </w:p>
    <w:p w14:paraId="12939308" w14:textId="77777777" w:rsidR="00FE149E" w:rsidRDefault="00FE149E" w:rsidP="00FE149E">
      <w:pPr>
        <w:spacing w:after="0" w:line="240" w:lineRule="auto"/>
      </w:pPr>
      <w:r>
        <w:rPr>
          <w:color w:val="0070C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1: Domínio da norma culta da língua escrita</w:t>
      </w:r>
    </w:p>
    <w:p w14:paraId="427C45F7" w14:textId="77777777" w:rsidR="00FE149E" w:rsidRDefault="00FE149E" w:rsidP="00FE149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</w:rPr>
      </w:pPr>
      <w:r>
        <w:rPr>
          <w:b/>
          <w:color w:val="FF0000"/>
        </w:rPr>
        <w:t>Nota estimada: 80</w:t>
      </w:r>
    </w:p>
    <w:p w14:paraId="3494E714" w14:textId="77777777" w:rsidR="00FE149E" w:rsidRDefault="00FE149E" w:rsidP="00FE149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t>O texto apresenta estrutura sintática com alguns desvios e reincidência de incorreções. Observam-se erros de ortografia ('</w:t>
      </w:r>
      <w:proofErr w:type="spellStart"/>
      <w:r>
        <w:t>sécúlo</w:t>
      </w:r>
      <w:proofErr w:type="spellEnd"/>
      <w:r>
        <w:t xml:space="preserve">', </w:t>
      </w:r>
      <w:proofErr w:type="gramStart"/>
      <w:r>
        <w:t>'porem'</w:t>
      </w:r>
      <w:proofErr w:type="gramEnd"/>
      <w:r>
        <w:t>, '</w:t>
      </w:r>
      <w:proofErr w:type="spellStart"/>
      <w:r>
        <w:t>psicologicos</w:t>
      </w:r>
      <w:proofErr w:type="spellEnd"/>
      <w:r>
        <w:t>', '</w:t>
      </w:r>
      <w:proofErr w:type="spellStart"/>
      <w:r>
        <w:t>ploblemas</w:t>
      </w:r>
      <w:proofErr w:type="spellEnd"/>
      <w:r>
        <w:t>', '</w:t>
      </w:r>
      <w:proofErr w:type="spellStart"/>
      <w:r>
        <w:t>digente</w:t>
      </w:r>
      <w:proofErr w:type="spellEnd"/>
      <w:r>
        <w:t>'), acentuação ('internet', 'essas'), concordância ('muitas pessoas não conseguem ter o controle sobre a superexposição'), e pontuação inadequada (ausência de vírgulas em enumerações ou após adjuntos adverbiais longos). Além disso, há inadequações no uso de pronomes ('quem' para pessoas, 'que' para o que postamos), comprometendo a clareza e o domínio da norma culta.</w:t>
      </w:r>
    </w:p>
    <w:p w14:paraId="4F71B5A5" w14:textId="77777777" w:rsidR="00FE149E" w:rsidRDefault="00FE149E" w:rsidP="00FE149E">
      <w:pPr>
        <w:spacing w:line="240" w:lineRule="auto"/>
      </w:pPr>
      <w:r>
        <w:rPr>
          <w:color w:val="00B05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2: Compreender a proposta e aplicar conceitos</w:t>
      </w:r>
    </w:p>
    <w:p w14:paraId="58524A70" w14:textId="77777777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>Nota estimada: 160</w:t>
      </w:r>
    </w:p>
    <w:p w14:paraId="2E53B0FF" w14:textId="6109034E" w:rsidR="00FE149E" w:rsidRPr="00FE149E" w:rsidRDefault="00FE149E" w:rsidP="00FE149E">
      <w:pPr>
        <w:ind w:left="360"/>
      </w:pPr>
      <w:r>
        <w:t>Você abordou o tema 'Superexposição nas redes sociais' de forma completa, demonstrando compreensão do problema. A redação está organizada no formato dissertativo-argumentativo, com introdução, desenvolvimento e conclusão. Há menção a um repertório sociocultural ao citar 'estudiosos que afirmam que o ser humano tem a necessidade natural em se conectar com o outro', que é pertinente, mas não é explorado de forma produtiva para aprofundar a argumentação, servindo mais como uma contextualização inicial.</w:t>
      </w:r>
    </w:p>
    <w:p w14:paraId="5BB9E786" w14:textId="77777777" w:rsidR="00FE149E" w:rsidRDefault="00FE149E" w:rsidP="00FE149E">
      <w:r>
        <w:rPr>
          <w:color w:val="FF000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3: Selecionar, relacionar e organizar argumentos</w:t>
      </w:r>
    </w:p>
    <w:p w14:paraId="05F3E510" w14:textId="77777777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>Nota estimada: 80</w:t>
      </w:r>
    </w:p>
    <w:p w14:paraId="43783A76" w14:textId="31D09F4E" w:rsidR="00FE149E" w:rsidRPr="00FE149E" w:rsidRDefault="00FE149E" w:rsidP="00FE149E">
      <w:pPr>
        <w:ind w:left="360"/>
      </w:pPr>
      <w:r>
        <w:t xml:space="preserve">O projeto de texto é identificado, com a tese sobre a necessidade de cuidado na superexposição. Os argumentos giram em torno da busca por conexão e autoafirmação, dos perigos como 'fake </w:t>
      </w:r>
      <w:proofErr w:type="spellStart"/>
      <w:r>
        <w:t>news</w:t>
      </w:r>
      <w:proofErr w:type="spellEnd"/>
      <w:r>
        <w:t xml:space="preserve">' e 'problemas </w:t>
      </w:r>
      <w:proofErr w:type="spellStart"/>
      <w:r>
        <w:t>psicologicos</w:t>
      </w:r>
      <w:proofErr w:type="spellEnd"/>
      <w:r>
        <w:t>', e da necessidade de consciência. No entanto, o desenvolvimento é superficial, muitas vezes listando problemas sem aprofundar a análise ou apresentar exemplos concretos. As ideias se mantêm no campo da generalidade, sem uma articulação mais elaborada que demonstre uma defesa consistente da tese.</w:t>
      </w:r>
    </w:p>
    <w:p w14:paraId="7667A27F" w14:textId="77777777" w:rsidR="00FE149E" w:rsidRDefault="00FE149E" w:rsidP="00FE149E">
      <w:r>
        <w:rPr>
          <w:color w:val="FFC00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4: Conhecimento dos mecanismos de coesão</w:t>
      </w:r>
    </w:p>
    <w:p w14:paraId="00D1D5FB" w14:textId="77777777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>Nota estimada: 160</w:t>
      </w:r>
    </w:p>
    <w:p w14:paraId="0D0AAAC5" w14:textId="77777777" w:rsidR="00FE149E" w:rsidRDefault="00FE149E" w:rsidP="00FE149E">
      <w:pPr>
        <w:ind w:left="360"/>
      </w:pPr>
      <w:r>
        <w:t xml:space="preserve">A redação apresenta uma presença frequente de conectivos, tanto </w:t>
      </w:r>
      <w:proofErr w:type="spellStart"/>
      <w:r>
        <w:t>interparágrafos</w:t>
      </w:r>
      <w:proofErr w:type="spellEnd"/>
      <w:r>
        <w:t xml:space="preserve"> ('Conforme', 'Incidentalmente', 'Além disso', 'Diante disso', 'Portanto') quanto </w:t>
      </w:r>
      <w:proofErr w:type="spellStart"/>
      <w:r>
        <w:t>intraparágrafos</w:t>
      </w:r>
      <w:proofErr w:type="spellEnd"/>
      <w:r>
        <w:t xml:space="preserve"> ('Com o tempo', 'Desta forma', 'Por conseguinte', </w:t>
      </w:r>
      <w:r>
        <w:lastRenderedPageBreak/>
        <w:t>'Nesse sentido'). O uso desses elementos contribui para a coesão e progressão textual, articulando bem as ideias. Há poucas repetições ou inadequações no uso desses conectivos, o que demonstra um bom controle da competência.</w:t>
      </w:r>
    </w:p>
    <w:p w14:paraId="6D45FDF7" w14:textId="77777777" w:rsidR="00FE149E" w:rsidRDefault="00FE149E" w:rsidP="00FE14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FF0000"/>
        </w:rPr>
      </w:pPr>
    </w:p>
    <w:p w14:paraId="312CCD21" w14:textId="77777777" w:rsidR="00FE149E" w:rsidRDefault="00FE149E" w:rsidP="00FE149E">
      <w:r>
        <w:rPr>
          <w:color w:val="7030A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5: Proposta de Intervenção</w:t>
      </w:r>
    </w:p>
    <w:p w14:paraId="1EC62582" w14:textId="77777777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>Nota estimada: 80</w:t>
      </w:r>
    </w:p>
    <w:p w14:paraId="3299C0BF" w14:textId="77777777" w:rsidR="00FE149E" w:rsidRDefault="00FE149E" w:rsidP="00FE149E">
      <w:pPr>
        <w:ind w:left="360"/>
      </w:pPr>
      <w:r>
        <w:t xml:space="preserve">A proposta de intervenção sugere que 'o </w:t>
      </w:r>
      <w:proofErr w:type="spellStart"/>
      <w:r>
        <w:t>gobierno</w:t>
      </w:r>
      <w:proofErr w:type="spellEnd"/>
      <w:r>
        <w:t xml:space="preserve">' e 'as instituições' devem 'ter de dividir e gerir' o conteúdo, o que representa agentes claros e uma ação (embora genérica). No entanto, faltam o meio/modo pelo qual essas ações seriam realizadas e um detalhamento claro de qualquer um dos elementos. A finalidade ('para que se crie um ambiente seguro para eles e para todos') é mencionada, mas de forma superficial, e a ação 'classificar e </w:t>
      </w:r>
      <w:proofErr w:type="spellStart"/>
      <w:r>
        <w:t>difudir</w:t>
      </w:r>
      <w:proofErr w:type="spellEnd"/>
      <w:r>
        <w:t>' é vaga. A falta de concretude nos demais elementos limita a pontuação.</w:t>
      </w:r>
    </w:p>
    <w:p w14:paraId="4F843507" w14:textId="77777777" w:rsidR="00FE149E" w:rsidRDefault="00FE149E" w:rsidP="00FE14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FF0000"/>
        </w:rPr>
      </w:pPr>
    </w:p>
    <w:p w14:paraId="1DF33EFD" w14:textId="77777777" w:rsidR="00FE149E" w:rsidRDefault="00FE149E" w:rsidP="00FE149E">
      <w:pPr>
        <w:pStyle w:val="Ttulo2"/>
      </w:pPr>
      <w:bookmarkStart w:id="1" w:name="_imwxua97wqfy" w:colFirst="0" w:colLast="0"/>
      <w:bookmarkEnd w:id="1"/>
      <w:r>
        <w:t>Comentários Gerais</w:t>
      </w:r>
    </w:p>
    <w:p w14:paraId="2909B137" w14:textId="5653FAF0" w:rsidR="00FE149E" w:rsidRDefault="00FE149E" w:rsidP="00FE149E">
      <w:r>
        <w:t>A redação aborda o tema proposto de forma pertinente, demonstrando compreensão. Apresenta uma estrutura dissertativo-argumentativa clara, com introdução, desenvolvimento e conclusão, e um bom uso de conectivos que contribuem para a fluidez do texto. No entanto, há fragilidades significativas no domínio da norma culta, com erros de ortografia, acentuação e concordância que prejudicam a clareza. A argumentação é coerente, mas poderia ser aprofundada com repertório sociocultural mais diversificado. A proposta de intervenção, embora presente, carece de maior detalhamento e concretude</w:t>
      </w:r>
    </w:p>
    <w:p w14:paraId="13473481" w14:textId="7D2A9BC6" w:rsidR="00F77688" w:rsidRPr="008D31F3" w:rsidRDefault="00F77688" w:rsidP="00F77688">
      <w:pPr>
        <w:tabs>
          <w:tab w:val="left" w:pos="2595"/>
        </w:tabs>
        <w:rPr>
          <w:rFonts w:ascii="Arial" w:hAnsi="Arial" w:cs="Arial"/>
          <w:noProof/>
          <w:sz w:val="24"/>
          <w:szCs w:val="24"/>
          <w:lang w:eastAsia="pt-BR"/>
        </w:rPr>
      </w:pPr>
    </w:p>
    <w:p w14:paraId="64715D84" w14:textId="77777777" w:rsidR="00062E7E" w:rsidRDefault="00062E7E" w:rsidP="00062E7E">
      <w:pPr>
        <w:tabs>
          <w:tab w:val="left" w:pos="2595"/>
        </w:tabs>
        <w:spacing w:after="840"/>
        <w:rPr>
          <w:rFonts w:ascii="Bernard MT Condensed" w:hAnsi="Bernard MT Condensed"/>
          <w:noProof/>
          <w:lang w:eastAsia="pt-BR"/>
        </w:rPr>
      </w:pPr>
    </w:p>
    <w:p w14:paraId="333B2F30" w14:textId="77777777" w:rsidR="00FE149E" w:rsidRDefault="00FE149E" w:rsidP="00062E7E">
      <w:pPr>
        <w:tabs>
          <w:tab w:val="left" w:pos="2595"/>
        </w:tabs>
        <w:spacing w:after="840"/>
        <w:rPr>
          <w:rFonts w:ascii="Bernard MT Condensed" w:hAnsi="Bernard MT Condensed"/>
          <w:noProof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2"/>
        <w:gridCol w:w="1822"/>
        <w:gridCol w:w="1822"/>
        <w:gridCol w:w="1702"/>
      </w:tblGrid>
      <w:tr w:rsidR="00DD3909" w14:paraId="4CC9B94A" w14:textId="22F5E72B" w:rsidTr="00DD3909">
        <w:trPr>
          <w:trHeight w:val="1141"/>
        </w:trPr>
        <w:tc>
          <w:tcPr>
            <w:tcW w:w="1823" w:type="dxa"/>
          </w:tcPr>
          <w:p w14:paraId="6AC21E40" w14:textId="337011C2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1</w:t>
            </w:r>
          </w:p>
          <w:p w14:paraId="4F7811E4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3E67E01B" w14:textId="31823DD1" w:rsidR="00FE149E" w:rsidRPr="00DD3909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80</w:t>
            </w:r>
          </w:p>
        </w:tc>
        <w:tc>
          <w:tcPr>
            <w:tcW w:w="1823" w:type="dxa"/>
          </w:tcPr>
          <w:p w14:paraId="0F8FAFA6" w14:textId="6D66206E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</w:t>
            </w: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 xml:space="preserve"> 2</w:t>
            </w:r>
          </w:p>
          <w:p w14:paraId="69F40953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320D5024" w14:textId="64E206C8" w:rsidR="00FE149E" w:rsidRPr="00DD3909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160</w:t>
            </w:r>
          </w:p>
        </w:tc>
        <w:tc>
          <w:tcPr>
            <w:tcW w:w="1822" w:type="dxa"/>
          </w:tcPr>
          <w:p w14:paraId="64AA63B1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</w:t>
            </w: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 xml:space="preserve"> 3.</w:t>
            </w:r>
          </w:p>
          <w:p w14:paraId="412C3F73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43C830DF" w14:textId="060E08C2" w:rsidR="00FE149E" w:rsidRPr="00DD3909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80</w:t>
            </w:r>
          </w:p>
        </w:tc>
        <w:tc>
          <w:tcPr>
            <w:tcW w:w="1822" w:type="dxa"/>
          </w:tcPr>
          <w:p w14:paraId="45E33AE1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</w:t>
            </w: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 xml:space="preserve"> 4</w:t>
            </w:r>
          </w:p>
          <w:p w14:paraId="4955D2E4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7207B2E6" w14:textId="36275159" w:rsidR="00FE149E" w:rsidRPr="00DD3909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160</w:t>
            </w:r>
          </w:p>
        </w:tc>
        <w:tc>
          <w:tcPr>
            <w:tcW w:w="1822" w:type="dxa"/>
          </w:tcPr>
          <w:p w14:paraId="50401FB8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</w:t>
            </w: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 xml:space="preserve"> 5</w:t>
            </w:r>
          </w:p>
          <w:p w14:paraId="722B08FA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2C67243B" w14:textId="5A316156" w:rsidR="00FE149E" w:rsidRPr="00DD3909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80</w:t>
            </w:r>
          </w:p>
        </w:tc>
        <w:tc>
          <w:tcPr>
            <w:tcW w:w="1702" w:type="dxa"/>
          </w:tcPr>
          <w:p w14:paraId="043E8736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Nota Final</w:t>
            </w:r>
          </w:p>
          <w:p w14:paraId="1F685091" w14:textId="77777777" w:rsidR="008A4270" w:rsidRDefault="008A4270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</w:p>
          <w:p w14:paraId="4EB222C1" w14:textId="13AAD49F" w:rsidR="008A4270" w:rsidRDefault="008A4270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560</w:t>
            </w:r>
          </w:p>
        </w:tc>
      </w:tr>
      <w:bookmarkEnd w:id="0"/>
    </w:tbl>
    <w:p w14:paraId="15F4EE3D" w14:textId="23BCEDD5" w:rsidR="00E8211A" w:rsidRDefault="00E8211A" w:rsidP="00E8211A">
      <w:pPr>
        <w:tabs>
          <w:tab w:val="left" w:pos="938"/>
        </w:tabs>
        <w:spacing w:after="0"/>
        <w:rPr>
          <w:rFonts w:ascii="Segoe UI" w:hAnsi="Segoe UI" w:cs="Segoe UI"/>
          <w:color w:val="111111"/>
          <w:sz w:val="24"/>
          <w:szCs w:val="24"/>
          <w:shd w:val="clear" w:color="auto" w:fill="FFFFFF"/>
        </w:rPr>
      </w:pPr>
    </w:p>
    <w:p w14:paraId="0858D51B" w14:textId="77777777" w:rsidR="00FE149E" w:rsidRDefault="00FE149E" w:rsidP="00FE149E">
      <w:pPr>
        <w:jc w:val="right"/>
        <w:rPr>
          <w:b/>
          <w:bCs/>
        </w:rPr>
      </w:pPr>
    </w:p>
    <w:p w14:paraId="7BE052AB" w14:textId="77777777" w:rsidR="00FE149E" w:rsidRDefault="00FE149E" w:rsidP="00FE149E">
      <w:pPr>
        <w:jc w:val="right"/>
        <w:rPr>
          <w:b/>
          <w:bCs/>
        </w:rPr>
      </w:pPr>
    </w:p>
    <w:p w14:paraId="421B7D6F" w14:textId="77777777" w:rsidR="00FE149E" w:rsidRDefault="00FE149E" w:rsidP="00FE149E">
      <w:pPr>
        <w:jc w:val="right"/>
        <w:rPr>
          <w:b/>
          <w:bCs/>
        </w:rPr>
      </w:pPr>
    </w:p>
    <w:p w14:paraId="2DEE7A86" w14:textId="77777777" w:rsidR="00FE149E" w:rsidRDefault="00FE149E" w:rsidP="00FE149E">
      <w:pPr>
        <w:jc w:val="right"/>
        <w:rPr>
          <w:b/>
          <w:bCs/>
        </w:rPr>
      </w:pPr>
      <w:r>
        <w:rPr>
          <w:b/>
          <w:bCs/>
        </w:rPr>
        <w:t>________________________________________</w:t>
      </w:r>
    </w:p>
    <w:p w14:paraId="41297680" w14:textId="3FD2327B" w:rsidR="00FE149E" w:rsidRPr="00FE149E" w:rsidRDefault="00FE149E" w:rsidP="00FE149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</w:t>
      </w:r>
      <w:r w:rsidRPr="00FE149E">
        <w:rPr>
          <w:b/>
          <w:bCs/>
        </w:rPr>
        <w:t>Prof.ª Elaine Vaz</w:t>
      </w:r>
    </w:p>
    <w:p w14:paraId="6B69492F" w14:textId="77777777" w:rsidR="00FE149E" w:rsidRPr="00E8211A" w:rsidRDefault="00FE149E" w:rsidP="00E8211A">
      <w:pPr>
        <w:tabs>
          <w:tab w:val="left" w:pos="938"/>
        </w:tabs>
        <w:spacing w:after="0"/>
        <w:rPr>
          <w:rFonts w:ascii="Segoe UI" w:hAnsi="Segoe UI" w:cs="Segoe UI"/>
          <w:color w:val="111111"/>
          <w:sz w:val="24"/>
          <w:szCs w:val="24"/>
          <w:shd w:val="clear" w:color="auto" w:fill="FFFFFF"/>
        </w:rPr>
      </w:pPr>
    </w:p>
    <w:sectPr w:rsidR="00FE149E" w:rsidRPr="00E8211A" w:rsidSect="00536B4A">
      <w:type w:val="continuous"/>
      <w:pgSz w:w="12240" w:h="15840" w:code="1"/>
      <w:pgMar w:top="568" w:right="707" w:bottom="567" w:left="709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70C8" w14:textId="77777777" w:rsidR="00552B0B" w:rsidRDefault="00552B0B" w:rsidP="00A813DA">
      <w:pPr>
        <w:spacing w:after="0" w:line="240" w:lineRule="auto"/>
      </w:pPr>
      <w:r>
        <w:separator/>
      </w:r>
    </w:p>
  </w:endnote>
  <w:endnote w:type="continuationSeparator" w:id="0">
    <w:p w14:paraId="69E27C5C" w14:textId="77777777" w:rsidR="00552B0B" w:rsidRDefault="00552B0B" w:rsidP="00A8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BB66" w14:textId="77777777" w:rsidR="00552B0B" w:rsidRDefault="00552B0B" w:rsidP="00A813DA">
      <w:pPr>
        <w:spacing w:after="0" w:line="240" w:lineRule="auto"/>
      </w:pPr>
      <w:r>
        <w:separator/>
      </w:r>
    </w:p>
  </w:footnote>
  <w:footnote w:type="continuationSeparator" w:id="0">
    <w:p w14:paraId="58433F24" w14:textId="77777777" w:rsidR="00552B0B" w:rsidRDefault="00552B0B" w:rsidP="00A81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643"/>
    <w:multiLevelType w:val="hybridMultilevel"/>
    <w:tmpl w:val="C30656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0A88"/>
    <w:multiLevelType w:val="hybridMultilevel"/>
    <w:tmpl w:val="5F641B8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7321F"/>
    <w:multiLevelType w:val="hybridMultilevel"/>
    <w:tmpl w:val="3F7CE21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F353C"/>
    <w:multiLevelType w:val="hybridMultilevel"/>
    <w:tmpl w:val="FAE0F946"/>
    <w:lvl w:ilvl="0" w:tplc="BA8893C8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0F705C53"/>
    <w:multiLevelType w:val="hybridMultilevel"/>
    <w:tmpl w:val="2F3C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56AFA"/>
    <w:multiLevelType w:val="multilevel"/>
    <w:tmpl w:val="95FEDA7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66549F9"/>
    <w:multiLevelType w:val="hybridMultilevel"/>
    <w:tmpl w:val="A7980484"/>
    <w:lvl w:ilvl="0" w:tplc="6478CEF8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1F787A8F"/>
    <w:multiLevelType w:val="hybridMultilevel"/>
    <w:tmpl w:val="2A56ADD6"/>
    <w:lvl w:ilvl="0" w:tplc="30F2276E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52C1A"/>
    <w:multiLevelType w:val="hybridMultilevel"/>
    <w:tmpl w:val="00B4386A"/>
    <w:lvl w:ilvl="0" w:tplc="FF1A0E32">
      <w:start w:val="1"/>
      <w:numFmt w:val="upperRoman"/>
      <w:lvlText w:val="%1."/>
      <w:lvlJc w:val="left"/>
      <w:pPr>
        <w:ind w:left="1215" w:hanging="720"/>
      </w:pPr>
      <w:rPr>
        <w:rFonts w:ascii="Arial" w:hAnsi="Arial" w:cs="Arial" w:hint="default"/>
        <w:color w:val="202124"/>
      </w:r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9" w15:restartNumberingAfterBreak="0">
    <w:nsid w:val="2B411FA5"/>
    <w:multiLevelType w:val="hybridMultilevel"/>
    <w:tmpl w:val="A94071C8"/>
    <w:lvl w:ilvl="0" w:tplc="261448F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D5156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63918"/>
    <w:multiLevelType w:val="hybridMultilevel"/>
    <w:tmpl w:val="FCC494A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54624"/>
    <w:multiLevelType w:val="hybridMultilevel"/>
    <w:tmpl w:val="55C6EEC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95B28"/>
    <w:multiLevelType w:val="hybridMultilevel"/>
    <w:tmpl w:val="E0E2BC8E"/>
    <w:lvl w:ilvl="0" w:tplc="7AEAE1A4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11097"/>
    <w:multiLevelType w:val="hybridMultilevel"/>
    <w:tmpl w:val="2632BA7C"/>
    <w:lvl w:ilvl="0" w:tplc="18166BC6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21CEA"/>
    <w:multiLevelType w:val="hybridMultilevel"/>
    <w:tmpl w:val="762614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846C8"/>
    <w:multiLevelType w:val="hybridMultilevel"/>
    <w:tmpl w:val="77880B66"/>
    <w:lvl w:ilvl="0" w:tplc="9B2A0EDC">
      <w:start w:val="1"/>
      <w:numFmt w:val="lowerLetter"/>
      <w:lvlText w:val="%1."/>
      <w:lvlJc w:val="left"/>
      <w:pPr>
        <w:ind w:left="13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25" w:hanging="360"/>
      </w:pPr>
    </w:lvl>
    <w:lvl w:ilvl="2" w:tplc="0416001B" w:tentative="1">
      <w:start w:val="1"/>
      <w:numFmt w:val="lowerRoman"/>
      <w:lvlText w:val="%3."/>
      <w:lvlJc w:val="right"/>
      <w:pPr>
        <w:ind w:left="2745" w:hanging="180"/>
      </w:pPr>
    </w:lvl>
    <w:lvl w:ilvl="3" w:tplc="0416000F" w:tentative="1">
      <w:start w:val="1"/>
      <w:numFmt w:val="decimal"/>
      <w:lvlText w:val="%4."/>
      <w:lvlJc w:val="left"/>
      <w:pPr>
        <w:ind w:left="3465" w:hanging="360"/>
      </w:pPr>
    </w:lvl>
    <w:lvl w:ilvl="4" w:tplc="04160019" w:tentative="1">
      <w:start w:val="1"/>
      <w:numFmt w:val="lowerLetter"/>
      <w:lvlText w:val="%5."/>
      <w:lvlJc w:val="left"/>
      <w:pPr>
        <w:ind w:left="4185" w:hanging="360"/>
      </w:pPr>
    </w:lvl>
    <w:lvl w:ilvl="5" w:tplc="0416001B" w:tentative="1">
      <w:start w:val="1"/>
      <w:numFmt w:val="lowerRoman"/>
      <w:lvlText w:val="%6."/>
      <w:lvlJc w:val="right"/>
      <w:pPr>
        <w:ind w:left="4905" w:hanging="180"/>
      </w:pPr>
    </w:lvl>
    <w:lvl w:ilvl="6" w:tplc="0416000F" w:tentative="1">
      <w:start w:val="1"/>
      <w:numFmt w:val="decimal"/>
      <w:lvlText w:val="%7."/>
      <w:lvlJc w:val="left"/>
      <w:pPr>
        <w:ind w:left="5625" w:hanging="360"/>
      </w:pPr>
    </w:lvl>
    <w:lvl w:ilvl="7" w:tplc="04160019" w:tentative="1">
      <w:start w:val="1"/>
      <w:numFmt w:val="lowerLetter"/>
      <w:lvlText w:val="%8."/>
      <w:lvlJc w:val="left"/>
      <w:pPr>
        <w:ind w:left="6345" w:hanging="360"/>
      </w:pPr>
    </w:lvl>
    <w:lvl w:ilvl="8" w:tplc="0416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6" w15:restartNumberingAfterBreak="0">
    <w:nsid w:val="53C3295E"/>
    <w:multiLevelType w:val="multilevel"/>
    <w:tmpl w:val="7F58B7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54B022DA"/>
    <w:multiLevelType w:val="hybridMultilevel"/>
    <w:tmpl w:val="24F06D8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F153E9"/>
    <w:multiLevelType w:val="hybridMultilevel"/>
    <w:tmpl w:val="A2F4D49C"/>
    <w:lvl w:ilvl="0" w:tplc="0E067A34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551AE1"/>
    <w:multiLevelType w:val="multilevel"/>
    <w:tmpl w:val="A43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B31A7"/>
    <w:multiLevelType w:val="hybridMultilevel"/>
    <w:tmpl w:val="7C56718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10B8B"/>
    <w:multiLevelType w:val="hybridMultilevel"/>
    <w:tmpl w:val="88466E8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97165"/>
    <w:multiLevelType w:val="hybridMultilevel"/>
    <w:tmpl w:val="59E03980"/>
    <w:lvl w:ilvl="0" w:tplc="B6B0195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11111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A6764"/>
    <w:multiLevelType w:val="hybridMultilevel"/>
    <w:tmpl w:val="0504D0BC"/>
    <w:lvl w:ilvl="0" w:tplc="7876D14C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0495E"/>
    <w:multiLevelType w:val="hybridMultilevel"/>
    <w:tmpl w:val="FEB4D764"/>
    <w:lvl w:ilvl="0" w:tplc="4E22E6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76EE3"/>
    <w:multiLevelType w:val="hybridMultilevel"/>
    <w:tmpl w:val="4CE0BEE0"/>
    <w:lvl w:ilvl="0" w:tplc="A63CC77A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97819"/>
    <w:multiLevelType w:val="hybridMultilevel"/>
    <w:tmpl w:val="F230CAF4"/>
    <w:lvl w:ilvl="0" w:tplc="E54C550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D1CB0"/>
    <w:multiLevelType w:val="hybridMultilevel"/>
    <w:tmpl w:val="821E2B2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59583C"/>
    <w:multiLevelType w:val="hybridMultilevel"/>
    <w:tmpl w:val="DF82219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63733"/>
    <w:multiLevelType w:val="hybridMultilevel"/>
    <w:tmpl w:val="4A0ACA40"/>
    <w:lvl w:ilvl="0" w:tplc="E3003D3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FB6975"/>
    <w:multiLevelType w:val="hybridMultilevel"/>
    <w:tmpl w:val="7A1C24B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F4D2E"/>
    <w:multiLevelType w:val="hybridMultilevel"/>
    <w:tmpl w:val="8DA0B72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796835">
    <w:abstractNumId w:val="15"/>
  </w:num>
  <w:num w:numId="2" w16cid:durableId="2063207861">
    <w:abstractNumId w:val="11"/>
  </w:num>
  <w:num w:numId="3" w16cid:durableId="1632704858">
    <w:abstractNumId w:val="27"/>
  </w:num>
  <w:num w:numId="4" w16cid:durableId="1606692265">
    <w:abstractNumId w:val="12"/>
  </w:num>
  <w:num w:numId="5" w16cid:durableId="1949921799">
    <w:abstractNumId w:val="18"/>
  </w:num>
  <w:num w:numId="6" w16cid:durableId="409667731">
    <w:abstractNumId w:val="7"/>
  </w:num>
  <w:num w:numId="7" w16cid:durableId="697439046">
    <w:abstractNumId w:val="30"/>
  </w:num>
  <w:num w:numId="8" w16cid:durableId="386728562">
    <w:abstractNumId w:val="2"/>
  </w:num>
  <w:num w:numId="9" w16cid:durableId="296883109">
    <w:abstractNumId w:val="25"/>
  </w:num>
  <w:num w:numId="10" w16cid:durableId="1658997753">
    <w:abstractNumId w:val="13"/>
  </w:num>
  <w:num w:numId="11" w16cid:durableId="1398629013">
    <w:abstractNumId w:val="23"/>
  </w:num>
  <w:num w:numId="12" w16cid:durableId="2103645617">
    <w:abstractNumId w:val="14"/>
  </w:num>
  <w:num w:numId="13" w16cid:durableId="1291403349">
    <w:abstractNumId w:val="26"/>
  </w:num>
  <w:num w:numId="14" w16cid:durableId="1094133548">
    <w:abstractNumId w:val="9"/>
  </w:num>
  <w:num w:numId="15" w16cid:durableId="1234127328">
    <w:abstractNumId w:val="20"/>
  </w:num>
  <w:num w:numId="16" w16cid:durableId="738097097">
    <w:abstractNumId w:val="17"/>
  </w:num>
  <w:num w:numId="17" w16cid:durableId="1515145855">
    <w:abstractNumId w:val="21"/>
  </w:num>
  <w:num w:numId="18" w16cid:durableId="345133347">
    <w:abstractNumId w:val="10"/>
  </w:num>
  <w:num w:numId="19" w16cid:durableId="2013147181">
    <w:abstractNumId w:val="1"/>
  </w:num>
  <w:num w:numId="20" w16cid:durableId="1301230759">
    <w:abstractNumId w:val="8"/>
  </w:num>
  <w:num w:numId="21" w16cid:durableId="349185787">
    <w:abstractNumId w:val="6"/>
  </w:num>
  <w:num w:numId="22" w16cid:durableId="187261529">
    <w:abstractNumId w:val="4"/>
  </w:num>
  <w:num w:numId="23" w16cid:durableId="1714038347">
    <w:abstractNumId w:val="0"/>
  </w:num>
  <w:num w:numId="24" w16cid:durableId="836964728">
    <w:abstractNumId w:val="29"/>
  </w:num>
  <w:num w:numId="25" w16cid:durableId="1627153815">
    <w:abstractNumId w:val="24"/>
  </w:num>
  <w:num w:numId="26" w16cid:durableId="1996371273">
    <w:abstractNumId w:val="3"/>
  </w:num>
  <w:num w:numId="27" w16cid:durableId="413866925">
    <w:abstractNumId w:val="19"/>
  </w:num>
  <w:num w:numId="28" w16cid:durableId="177232940">
    <w:abstractNumId w:val="22"/>
  </w:num>
  <w:num w:numId="29" w16cid:durableId="992870755">
    <w:abstractNumId w:val="28"/>
  </w:num>
  <w:num w:numId="30" w16cid:durableId="813916511">
    <w:abstractNumId w:val="31"/>
  </w:num>
  <w:num w:numId="31" w16cid:durableId="1739400662">
    <w:abstractNumId w:val="5"/>
  </w:num>
  <w:num w:numId="32" w16cid:durableId="2025982703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2E"/>
    <w:rsid w:val="0000350C"/>
    <w:rsid w:val="0000757A"/>
    <w:rsid w:val="00011202"/>
    <w:rsid w:val="00011609"/>
    <w:rsid w:val="0001214F"/>
    <w:rsid w:val="000175F1"/>
    <w:rsid w:val="000219E0"/>
    <w:rsid w:val="000247A8"/>
    <w:rsid w:val="000336DE"/>
    <w:rsid w:val="00035CBC"/>
    <w:rsid w:val="00036D00"/>
    <w:rsid w:val="00041CDA"/>
    <w:rsid w:val="00047759"/>
    <w:rsid w:val="00051D38"/>
    <w:rsid w:val="00057412"/>
    <w:rsid w:val="0006013D"/>
    <w:rsid w:val="00062E7E"/>
    <w:rsid w:val="0007018D"/>
    <w:rsid w:val="00070346"/>
    <w:rsid w:val="0007340C"/>
    <w:rsid w:val="000734BC"/>
    <w:rsid w:val="000748D3"/>
    <w:rsid w:val="00074E89"/>
    <w:rsid w:val="00076BCA"/>
    <w:rsid w:val="00080CA4"/>
    <w:rsid w:val="000827E4"/>
    <w:rsid w:val="00086592"/>
    <w:rsid w:val="000A1451"/>
    <w:rsid w:val="000A3360"/>
    <w:rsid w:val="000A50BE"/>
    <w:rsid w:val="000A6558"/>
    <w:rsid w:val="000B582F"/>
    <w:rsid w:val="000B7BF1"/>
    <w:rsid w:val="000C172A"/>
    <w:rsid w:val="000C22E7"/>
    <w:rsid w:val="000C30AC"/>
    <w:rsid w:val="000C4DBD"/>
    <w:rsid w:val="000C5A15"/>
    <w:rsid w:val="000C5F47"/>
    <w:rsid w:val="000C7468"/>
    <w:rsid w:val="000D0690"/>
    <w:rsid w:val="000D0A52"/>
    <w:rsid w:val="000D170B"/>
    <w:rsid w:val="000D4480"/>
    <w:rsid w:val="000E1F0A"/>
    <w:rsid w:val="000E2C88"/>
    <w:rsid w:val="000E4BD0"/>
    <w:rsid w:val="000F54BF"/>
    <w:rsid w:val="001125A8"/>
    <w:rsid w:val="0011637D"/>
    <w:rsid w:val="001407DA"/>
    <w:rsid w:val="00140D27"/>
    <w:rsid w:val="00143426"/>
    <w:rsid w:val="00146919"/>
    <w:rsid w:val="00151329"/>
    <w:rsid w:val="001522A0"/>
    <w:rsid w:val="001546BF"/>
    <w:rsid w:val="00166BFA"/>
    <w:rsid w:val="001710A3"/>
    <w:rsid w:val="0017134A"/>
    <w:rsid w:val="00171443"/>
    <w:rsid w:val="00171700"/>
    <w:rsid w:val="0018122B"/>
    <w:rsid w:val="00183C20"/>
    <w:rsid w:val="00184D1F"/>
    <w:rsid w:val="00185919"/>
    <w:rsid w:val="0018708C"/>
    <w:rsid w:val="00194C4A"/>
    <w:rsid w:val="00194D87"/>
    <w:rsid w:val="00197C42"/>
    <w:rsid w:val="001A7008"/>
    <w:rsid w:val="001B2768"/>
    <w:rsid w:val="001B294D"/>
    <w:rsid w:val="001B2E4C"/>
    <w:rsid w:val="001B3469"/>
    <w:rsid w:val="001C5A77"/>
    <w:rsid w:val="001D6B60"/>
    <w:rsid w:val="001F0E33"/>
    <w:rsid w:val="001F58B8"/>
    <w:rsid w:val="002027EB"/>
    <w:rsid w:val="00204936"/>
    <w:rsid w:val="00205B7E"/>
    <w:rsid w:val="00205BA2"/>
    <w:rsid w:val="00206DDF"/>
    <w:rsid w:val="002153B1"/>
    <w:rsid w:val="00220A94"/>
    <w:rsid w:val="00222C75"/>
    <w:rsid w:val="002230F4"/>
    <w:rsid w:val="00226AD1"/>
    <w:rsid w:val="002277F6"/>
    <w:rsid w:val="002308C8"/>
    <w:rsid w:val="00230CA0"/>
    <w:rsid w:val="002377D7"/>
    <w:rsid w:val="00240A1B"/>
    <w:rsid w:val="002428A4"/>
    <w:rsid w:val="00244394"/>
    <w:rsid w:val="002456F2"/>
    <w:rsid w:val="002539CA"/>
    <w:rsid w:val="00260538"/>
    <w:rsid w:val="00264544"/>
    <w:rsid w:val="00266D15"/>
    <w:rsid w:val="002973FD"/>
    <w:rsid w:val="002A1C7C"/>
    <w:rsid w:val="002A6EC7"/>
    <w:rsid w:val="002B1622"/>
    <w:rsid w:val="002B57CA"/>
    <w:rsid w:val="002C0142"/>
    <w:rsid w:val="002C3C1E"/>
    <w:rsid w:val="002C651D"/>
    <w:rsid w:val="002C7A82"/>
    <w:rsid w:val="002D19B6"/>
    <w:rsid w:val="002D59B2"/>
    <w:rsid w:val="002E1E7D"/>
    <w:rsid w:val="002F5BA6"/>
    <w:rsid w:val="003008A5"/>
    <w:rsid w:val="0030113B"/>
    <w:rsid w:val="003045A7"/>
    <w:rsid w:val="003072EB"/>
    <w:rsid w:val="0031013B"/>
    <w:rsid w:val="003109F9"/>
    <w:rsid w:val="00312196"/>
    <w:rsid w:val="003155AA"/>
    <w:rsid w:val="003313A2"/>
    <w:rsid w:val="00333218"/>
    <w:rsid w:val="00337471"/>
    <w:rsid w:val="00340D41"/>
    <w:rsid w:val="003461E1"/>
    <w:rsid w:val="00346B65"/>
    <w:rsid w:val="003519EB"/>
    <w:rsid w:val="0036027E"/>
    <w:rsid w:val="00361B1A"/>
    <w:rsid w:val="003653A6"/>
    <w:rsid w:val="00371526"/>
    <w:rsid w:val="00374F5A"/>
    <w:rsid w:val="00381DCC"/>
    <w:rsid w:val="00382D01"/>
    <w:rsid w:val="003842F0"/>
    <w:rsid w:val="003861D2"/>
    <w:rsid w:val="003875E5"/>
    <w:rsid w:val="00390B98"/>
    <w:rsid w:val="00393DE5"/>
    <w:rsid w:val="00394D6E"/>
    <w:rsid w:val="00396725"/>
    <w:rsid w:val="00397A99"/>
    <w:rsid w:val="003B47B8"/>
    <w:rsid w:val="003B7E6B"/>
    <w:rsid w:val="003C4C94"/>
    <w:rsid w:val="003C67DC"/>
    <w:rsid w:val="003D4F47"/>
    <w:rsid w:val="003D6BC3"/>
    <w:rsid w:val="003D7E76"/>
    <w:rsid w:val="003E1290"/>
    <w:rsid w:val="003F033E"/>
    <w:rsid w:val="003F2946"/>
    <w:rsid w:val="003F5862"/>
    <w:rsid w:val="00401EB6"/>
    <w:rsid w:val="00403400"/>
    <w:rsid w:val="004040FB"/>
    <w:rsid w:val="00405ECE"/>
    <w:rsid w:val="00407FF0"/>
    <w:rsid w:val="00417420"/>
    <w:rsid w:val="0042187F"/>
    <w:rsid w:val="004325DD"/>
    <w:rsid w:val="00433537"/>
    <w:rsid w:val="00435002"/>
    <w:rsid w:val="00435A38"/>
    <w:rsid w:val="00444A14"/>
    <w:rsid w:val="00450BEF"/>
    <w:rsid w:val="004514F8"/>
    <w:rsid w:val="00456950"/>
    <w:rsid w:val="00463610"/>
    <w:rsid w:val="00466B33"/>
    <w:rsid w:val="004729AC"/>
    <w:rsid w:val="00490687"/>
    <w:rsid w:val="00491774"/>
    <w:rsid w:val="0049564B"/>
    <w:rsid w:val="004959E8"/>
    <w:rsid w:val="00496670"/>
    <w:rsid w:val="004967CE"/>
    <w:rsid w:val="00496838"/>
    <w:rsid w:val="00497245"/>
    <w:rsid w:val="004A4E96"/>
    <w:rsid w:val="004A7E04"/>
    <w:rsid w:val="004B2EE4"/>
    <w:rsid w:val="004B78E2"/>
    <w:rsid w:val="004C4802"/>
    <w:rsid w:val="004D0459"/>
    <w:rsid w:val="004D22DC"/>
    <w:rsid w:val="004E3E32"/>
    <w:rsid w:val="004E5505"/>
    <w:rsid w:val="004F2CB4"/>
    <w:rsid w:val="004F51FA"/>
    <w:rsid w:val="00504BAD"/>
    <w:rsid w:val="00507C98"/>
    <w:rsid w:val="00511A76"/>
    <w:rsid w:val="00511FA3"/>
    <w:rsid w:val="00512DDE"/>
    <w:rsid w:val="00515D00"/>
    <w:rsid w:val="00516A74"/>
    <w:rsid w:val="0051767C"/>
    <w:rsid w:val="00520597"/>
    <w:rsid w:val="00536B4A"/>
    <w:rsid w:val="00552B0B"/>
    <w:rsid w:val="005734D3"/>
    <w:rsid w:val="00573A45"/>
    <w:rsid w:val="005747A9"/>
    <w:rsid w:val="0058187D"/>
    <w:rsid w:val="00592171"/>
    <w:rsid w:val="005955FA"/>
    <w:rsid w:val="005A3AC2"/>
    <w:rsid w:val="005A4DA7"/>
    <w:rsid w:val="005B2329"/>
    <w:rsid w:val="005B2E50"/>
    <w:rsid w:val="005B7150"/>
    <w:rsid w:val="005C2FEF"/>
    <w:rsid w:val="005C7BD0"/>
    <w:rsid w:val="005D1B1D"/>
    <w:rsid w:val="005D4883"/>
    <w:rsid w:val="005E2576"/>
    <w:rsid w:val="005E5EAF"/>
    <w:rsid w:val="005E7DF5"/>
    <w:rsid w:val="005F053A"/>
    <w:rsid w:val="005F2C99"/>
    <w:rsid w:val="005F4A04"/>
    <w:rsid w:val="005F6554"/>
    <w:rsid w:val="00602322"/>
    <w:rsid w:val="006025CF"/>
    <w:rsid w:val="00604D45"/>
    <w:rsid w:val="00604E9C"/>
    <w:rsid w:val="00605345"/>
    <w:rsid w:val="00606D55"/>
    <w:rsid w:val="00615843"/>
    <w:rsid w:val="00625FEB"/>
    <w:rsid w:val="006278C0"/>
    <w:rsid w:val="00627C2D"/>
    <w:rsid w:val="00630AA2"/>
    <w:rsid w:val="00631FF9"/>
    <w:rsid w:val="006402A6"/>
    <w:rsid w:val="00651D80"/>
    <w:rsid w:val="00652243"/>
    <w:rsid w:val="00654568"/>
    <w:rsid w:val="00657E6C"/>
    <w:rsid w:val="0066073B"/>
    <w:rsid w:val="006608C4"/>
    <w:rsid w:val="006633CF"/>
    <w:rsid w:val="00667020"/>
    <w:rsid w:val="00670CC9"/>
    <w:rsid w:val="00671ADA"/>
    <w:rsid w:val="00675393"/>
    <w:rsid w:val="006769F1"/>
    <w:rsid w:val="0067705D"/>
    <w:rsid w:val="00681356"/>
    <w:rsid w:val="00685854"/>
    <w:rsid w:val="00685A23"/>
    <w:rsid w:val="00692DF7"/>
    <w:rsid w:val="0069549C"/>
    <w:rsid w:val="006A0F03"/>
    <w:rsid w:val="006A1AB1"/>
    <w:rsid w:val="006A4B71"/>
    <w:rsid w:val="006B1105"/>
    <w:rsid w:val="006B7CDB"/>
    <w:rsid w:val="006C2775"/>
    <w:rsid w:val="006C40AF"/>
    <w:rsid w:val="006E00E0"/>
    <w:rsid w:val="006E2738"/>
    <w:rsid w:val="006E6DC2"/>
    <w:rsid w:val="006F109C"/>
    <w:rsid w:val="006F147B"/>
    <w:rsid w:val="006F1B8E"/>
    <w:rsid w:val="006F26D1"/>
    <w:rsid w:val="006F2C06"/>
    <w:rsid w:val="006F2F0D"/>
    <w:rsid w:val="006F7EA8"/>
    <w:rsid w:val="0070135B"/>
    <w:rsid w:val="00703801"/>
    <w:rsid w:val="00705DCF"/>
    <w:rsid w:val="00705FCC"/>
    <w:rsid w:val="00710411"/>
    <w:rsid w:val="00711853"/>
    <w:rsid w:val="0071295B"/>
    <w:rsid w:val="00712ED2"/>
    <w:rsid w:val="00717060"/>
    <w:rsid w:val="00721F53"/>
    <w:rsid w:val="0072236B"/>
    <w:rsid w:val="00722818"/>
    <w:rsid w:val="007228EB"/>
    <w:rsid w:val="00723087"/>
    <w:rsid w:val="0072337D"/>
    <w:rsid w:val="00727763"/>
    <w:rsid w:val="0073149A"/>
    <w:rsid w:val="0073380E"/>
    <w:rsid w:val="007345F4"/>
    <w:rsid w:val="00734DC5"/>
    <w:rsid w:val="0073516B"/>
    <w:rsid w:val="007514B3"/>
    <w:rsid w:val="00751805"/>
    <w:rsid w:val="00755CD2"/>
    <w:rsid w:val="00763126"/>
    <w:rsid w:val="007636AD"/>
    <w:rsid w:val="00766F72"/>
    <w:rsid w:val="00767F4C"/>
    <w:rsid w:val="00770050"/>
    <w:rsid w:val="00771E3B"/>
    <w:rsid w:val="0077352C"/>
    <w:rsid w:val="00777DF6"/>
    <w:rsid w:val="00777E90"/>
    <w:rsid w:val="007A58EE"/>
    <w:rsid w:val="007B305B"/>
    <w:rsid w:val="007B343B"/>
    <w:rsid w:val="007B503F"/>
    <w:rsid w:val="007B567C"/>
    <w:rsid w:val="007C3320"/>
    <w:rsid w:val="007D46E9"/>
    <w:rsid w:val="007D58AF"/>
    <w:rsid w:val="007D6FA7"/>
    <w:rsid w:val="007F202A"/>
    <w:rsid w:val="007F254C"/>
    <w:rsid w:val="007F7D69"/>
    <w:rsid w:val="008002E3"/>
    <w:rsid w:val="00811E0D"/>
    <w:rsid w:val="00812278"/>
    <w:rsid w:val="00814E23"/>
    <w:rsid w:val="008218E9"/>
    <w:rsid w:val="00822725"/>
    <w:rsid w:val="008241D6"/>
    <w:rsid w:val="00834D11"/>
    <w:rsid w:val="00850D76"/>
    <w:rsid w:val="00853082"/>
    <w:rsid w:val="008613BF"/>
    <w:rsid w:val="00866875"/>
    <w:rsid w:val="00866B1B"/>
    <w:rsid w:val="0087652C"/>
    <w:rsid w:val="008815B7"/>
    <w:rsid w:val="00883FCA"/>
    <w:rsid w:val="00884FDE"/>
    <w:rsid w:val="0088520A"/>
    <w:rsid w:val="00885612"/>
    <w:rsid w:val="008A2B46"/>
    <w:rsid w:val="008A4270"/>
    <w:rsid w:val="008A7684"/>
    <w:rsid w:val="008A7786"/>
    <w:rsid w:val="008B0102"/>
    <w:rsid w:val="008B015D"/>
    <w:rsid w:val="008B5100"/>
    <w:rsid w:val="008B7E14"/>
    <w:rsid w:val="008C2D9C"/>
    <w:rsid w:val="008C4862"/>
    <w:rsid w:val="008D468E"/>
    <w:rsid w:val="008D4A24"/>
    <w:rsid w:val="008E1A4D"/>
    <w:rsid w:val="008E615D"/>
    <w:rsid w:val="008F765A"/>
    <w:rsid w:val="00902E9D"/>
    <w:rsid w:val="00911D3F"/>
    <w:rsid w:val="00912701"/>
    <w:rsid w:val="00916AA7"/>
    <w:rsid w:val="0092093F"/>
    <w:rsid w:val="00920F69"/>
    <w:rsid w:val="00922681"/>
    <w:rsid w:val="00927677"/>
    <w:rsid w:val="0093755A"/>
    <w:rsid w:val="00937B8C"/>
    <w:rsid w:val="00942632"/>
    <w:rsid w:val="009436B3"/>
    <w:rsid w:val="00944D58"/>
    <w:rsid w:val="009464BA"/>
    <w:rsid w:val="009500A9"/>
    <w:rsid w:val="00950538"/>
    <w:rsid w:val="009505B6"/>
    <w:rsid w:val="009507F5"/>
    <w:rsid w:val="00951BE5"/>
    <w:rsid w:val="009537AC"/>
    <w:rsid w:val="00954323"/>
    <w:rsid w:val="00954C09"/>
    <w:rsid w:val="00962A21"/>
    <w:rsid w:val="00967957"/>
    <w:rsid w:val="00971B7C"/>
    <w:rsid w:val="00973D3E"/>
    <w:rsid w:val="00977CD8"/>
    <w:rsid w:val="00985202"/>
    <w:rsid w:val="00990600"/>
    <w:rsid w:val="00990CAA"/>
    <w:rsid w:val="0099182F"/>
    <w:rsid w:val="00992906"/>
    <w:rsid w:val="009A6544"/>
    <w:rsid w:val="009A770E"/>
    <w:rsid w:val="009B3C52"/>
    <w:rsid w:val="009B6180"/>
    <w:rsid w:val="009B7ED2"/>
    <w:rsid w:val="009C0559"/>
    <w:rsid w:val="009C127B"/>
    <w:rsid w:val="009C341E"/>
    <w:rsid w:val="009C4C46"/>
    <w:rsid w:val="009C5380"/>
    <w:rsid w:val="009C7907"/>
    <w:rsid w:val="009D10D1"/>
    <w:rsid w:val="009D2E81"/>
    <w:rsid w:val="009D41AE"/>
    <w:rsid w:val="009D694C"/>
    <w:rsid w:val="009D7E21"/>
    <w:rsid w:val="009E135D"/>
    <w:rsid w:val="009E22A3"/>
    <w:rsid w:val="009F40A3"/>
    <w:rsid w:val="009F5B37"/>
    <w:rsid w:val="009F78F8"/>
    <w:rsid w:val="00A0039A"/>
    <w:rsid w:val="00A03137"/>
    <w:rsid w:val="00A20924"/>
    <w:rsid w:val="00A23D33"/>
    <w:rsid w:val="00A25454"/>
    <w:rsid w:val="00A311F2"/>
    <w:rsid w:val="00A33BD9"/>
    <w:rsid w:val="00A3479E"/>
    <w:rsid w:val="00A44CFF"/>
    <w:rsid w:val="00A46893"/>
    <w:rsid w:val="00A50006"/>
    <w:rsid w:val="00A53890"/>
    <w:rsid w:val="00A55EF3"/>
    <w:rsid w:val="00A61A1A"/>
    <w:rsid w:val="00A6301C"/>
    <w:rsid w:val="00A71BC7"/>
    <w:rsid w:val="00A74287"/>
    <w:rsid w:val="00A754AA"/>
    <w:rsid w:val="00A760F2"/>
    <w:rsid w:val="00A81315"/>
    <w:rsid w:val="00A813DA"/>
    <w:rsid w:val="00A91C60"/>
    <w:rsid w:val="00A92AE1"/>
    <w:rsid w:val="00A94F37"/>
    <w:rsid w:val="00AA0E9B"/>
    <w:rsid w:val="00AA1CE0"/>
    <w:rsid w:val="00AA3250"/>
    <w:rsid w:val="00AA404F"/>
    <w:rsid w:val="00AC1205"/>
    <w:rsid w:val="00AC6568"/>
    <w:rsid w:val="00AD398A"/>
    <w:rsid w:val="00AE371E"/>
    <w:rsid w:val="00AF0A44"/>
    <w:rsid w:val="00AF2212"/>
    <w:rsid w:val="00AF62C2"/>
    <w:rsid w:val="00B03B64"/>
    <w:rsid w:val="00B06BBF"/>
    <w:rsid w:val="00B1225F"/>
    <w:rsid w:val="00B16B33"/>
    <w:rsid w:val="00B35D70"/>
    <w:rsid w:val="00B532A7"/>
    <w:rsid w:val="00B552E4"/>
    <w:rsid w:val="00B55B7B"/>
    <w:rsid w:val="00B60433"/>
    <w:rsid w:val="00B62286"/>
    <w:rsid w:val="00B63BA8"/>
    <w:rsid w:val="00B666A8"/>
    <w:rsid w:val="00B669CD"/>
    <w:rsid w:val="00B72BDE"/>
    <w:rsid w:val="00B7380A"/>
    <w:rsid w:val="00B77084"/>
    <w:rsid w:val="00B7783C"/>
    <w:rsid w:val="00B80AA6"/>
    <w:rsid w:val="00B81A90"/>
    <w:rsid w:val="00B8281F"/>
    <w:rsid w:val="00B84C0D"/>
    <w:rsid w:val="00B8524F"/>
    <w:rsid w:val="00BA0195"/>
    <w:rsid w:val="00BA19A5"/>
    <w:rsid w:val="00BA3FD1"/>
    <w:rsid w:val="00BB724B"/>
    <w:rsid w:val="00BC754B"/>
    <w:rsid w:val="00BD30F2"/>
    <w:rsid w:val="00BE6258"/>
    <w:rsid w:val="00BF59E0"/>
    <w:rsid w:val="00C120EF"/>
    <w:rsid w:val="00C12A75"/>
    <w:rsid w:val="00C21DD2"/>
    <w:rsid w:val="00C24BAE"/>
    <w:rsid w:val="00C308D2"/>
    <w:rsid w:val="00C34774"/>
    <w:rsid w:val="00C415EE"/>
    <w:rsid w:val="00C42677"/>
    <w:rsid w:val="00C430A8"/>
    <w:rsid w:val="00C462F6"/>
    <w:rsid w:val="00C62E13"/>
    <w:rsid w:val="00C63BC6"/>
    <w:rsid w:val="00C666D5"/>
    <w:rsid w:val="00C66C9E"/>
    <w:rsid w:val="00C7138C"/>
    <w:rsid w:val="00C85268"/>
    <w:rsid w:val="00C92E52"/>
    <w:rsid w:val="00CA486E"/>
    <w:rsid w:val="00CB2CEE"/>
    <w:rsid w:val="00CB3615"/>
    <w:rsid w:val="00CD1891"/>
    <w:rsid w:val="00CD3FCA"/>
    <w:rsid w:val="00CE1248"/>
    <w:rsid w:val="00CE2360"/>
    <w:rsid w:val="00CF099E"/>
    <w:rsid w:val="00CF2C2F"/>
    <w:rsid w:val="00CF62E3"/>
    <w:rsid w:val="00CF7F20"/>
    <w:rsid w:val="00D0487A"/>
    <w:rsid w:val="00D06E29"/>
    <w:rsid w:val="00D14F11"/>
    <w:rsid w:val="00D217D8"/>
    <w:rsid w:val="00D24E6F"/>
    <w:rsid w:val="00D2722E"/>
    <w:rsid w:val="00D30752"/>
    <w:rsid w:val="00D3151E"/>
    <w:rsid w:val="00D34C14"/>
    <w:rsid w:val="00D41066"/>
    <w:rsid w:val="00D43325"/>
    <w:rsid w:val="00D53349"/>
    <w:rsid w:val="00D543E1"/>
    <w:rsid w:val="00D54F42"/>
    <w:rsid w:val="00D66F3A"/>
    <w:rsid w:val="00D723D8"/>
    <w:rsid w:val="00D73985"/>
    <w:rsid w:val="00D8022D"/>
    <w:rsid w:val="00D85E4D"/>
    <w:rsid w:val="00D87837"/>
    <w:rsid w:val="00D901C5"/>
    <w:rsid w:val="00D95DD8"/>
    <w:rsid w:val="00DA2AC1"/>
    <w:rsid w:val="00DA647F"/>
    <w:rsid w:val="00DA7715"/>
    <w:rsid w:val="00DB24A5"/>
    <w:rsid w:val="00DB2A05"/>
    <w:rsid w:val="00DB3417"/>
    <w:rsid w:val="00DB59D1"/>
    <w:rsid w:val="00DB60BA"/>
    <w:rsid w:val="00DB67FD"/>
    <w:rsid w:val="00DC67B3"/>
    <w:rsid w:val="00DD11E5"/>
    <w:rsid w:val="00DD3909"/>
    <w:rsid w:val="00DE0DB0"/>
    <w:rsid w:val="00DE3AF0"/>
    <w:rsid w:val="00DE4E0E"/>
    <w:rsid w:val="00DE6222"/>
    <w:rsid w:val="00DE6967"/>
    <w:rsid w:val="00DE70CD"/>
    <w:rsid w:val="00DF063F"/>
    <w:rsid w:val="00DF74ED"/>
    <w:rsid w:val="00E06C44"/>
    <w:rsid w:val="00E10D94"/>
    <w:rsid w:val="00E12746"/>
    <w:rsid w:val="00E1400D"/>
    <w:rsid w:val="00E1576F"/>
    <w:rsid w:val="00E203FB"/>
    <w:rsid w:val="00E22D63"/>
    <w:rsid w:val="00E279D4"/>
    <w:rsid w:val="00E27D5A"/>
    <w:rsid w:val="00E32392"/>
    <w:rsid w:val="00E425EA"/>
    <w:rsid w:val="00E441E1"/>
    <w:rsid w:val="00E46030"/>
    <w:rsid w:val="00E532C1"/>
    <w:rsid w:val="00E6307D"/>
    <w:rsid w:val="00E648B9"/>
    <w:rsid w:val="00E64F8C"/>
    <w:rsid w:val="00E65763"/>
    <w:rsid w:val="00E66681"/>
    <w:rsid w:val="00E70B59"/>
    <w:rsid w:val="00E7690E"/>
    <w:rsid w:val="00E8211A"/>
    <w:rsid w:val="00E82A48"/>
    <w:rsid w:val="00E85765"/>
    <w:rsid w:val="00E96FAF"/>
    <w:rsid w:val="00E97510"/>
    <w:rsid w:val="00EA07F8"/>
    <w:rsid w:val="00EA290A"/>
    <w:rsid w:val="00EA3884"/>
    <w:rsid w:val="00EA6363"/>
    <w:rsid w:val="00EB60B7"/>
    <w:rsid w:val="00EE4BF9"/>
    <w:rsid w:val="00EE5C13"/>
    <w:rsid w:val="00EF022C"/>
    <w:rsid w:val="00EF0E4B"/>
    <w:rsid w:val="00EF140E"/>
    <w:rsid w:val="00EF1432"/>
    <w:rsid w:val="00EF6E6C"/>
    <w:rsid w:val="00F06E42"/>
    <w:rsid w:val="00F17EC0"/>
    <w:rsid w:val="00F2260F"/>
    <w:rsid w:val="00F3083C"/>
    <w:rsid w:val="00F347B9"/>
    <w:rsid w:val="00F34B04"/>
    <w:rsid w:val="00F369AB"/>
    <w:rsid w:val="00F4076D"/>
    <w:rsid w:val="00F41CA5"/>
    <w:rsid w:val="00F4218C"/>
    <w:rsid w:val="00F440AA"/>
    <w:rsid w:val="00F44AE9"/>
    <w:rsid w:val="00F466A6"/>
    <w:rsid w:val="00F54890"/>
    <w:rsid w:val="00F61D52"/>
    <w:rsid w:val="00F64624"/>
    <w:rsid w:val="00F7086F"/>
    <w:rsid w:val="00F72202"/>
    <w:rsid w:val="00F72629"/>
    <w:rsid w:val="00F77688"/>
    <w:rsid w:val="00F8142C"/>
    <w:rsid w:val="00F85D9A"/>
    <w:rsid w:val="00F937D7"/>
    <w:rsid w:val="00F93E89"/>
    <w:rsid w:val="00F9663B"/>
    <w:rsid w:val="00F9747F"/>
    <w:rsid w:val="00FA0033"/>
    <w:rsid w:val="00FA1514"/>
    <w:rsid w:val="00FA1EE7"/>
    <w:rsid w:val="00FA312B"/>
    <w:rsid w:val="00FB76E3"/>
    <w:rsid w:val="00FB77FD"/>
    <w:rsid w:val="00FC0351"/>
    <w:rsid w:val="00FD6179"/>
    <w:rsid w:val="00FD6D26"/>
    <w:rsid w:val="00FE0404"/>
    <w:rsid w:val="00FE149E"/>
    <w:rsid w:val="00FE7CD2"/>
    <w:rsid w:val="00FF0271"/>
    <w:rsid w:val="00FF2F37"/>
    <w:rsid w:val="00FF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5C66"/>
  <w15:chartTrackingRefBased/>
  <w15:docId w15:val="{2B50F8C1-4600-4386-9CD2-E70973DC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360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055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712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2A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41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2E4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2E4C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4A7E04"/>
    <w:pPr>
      <w:pBdr>
        <w:top w:val="single" w:sz="12" w:space="1" w:color="auto"/>
        <w:left w:val="single" w:sz="12" w:space="4" w:color="auto"/>
        <w:bottom w:val="single" w:sz="12" w:space="15" w:color="auto"/>
        <w:right w:val="single" w:sz="12" w:space="4" w:color="auto"/>
      </w:pBdr>
      <w:spacing w:after="0" w:line="240" w:lineRule="auto"/>
      <w:ind w:right="142"/>
    </w:pPr>
    <w:rPr>
      <w:noProof/>
      <w:sz w:val="20"/>
      <w:szCs w:val="20"/>
      <w:lang w:val="x-none" w:eastAsia="pt-BR"/>
    </w:rPr>
  </w:style>
  <w:style w:type="character" w:customStyle="1" w:styleId="CorpodetextoChar">
    <w:name w:val="Corpo de texto Char"/>
    <w:link w:val="Corpodetexto"/>
    <w:rsid w:val="004A7E04"/>
    <w:rPr>
      <w:rFonts w:ascii="Calibri" w:eastAsia="Calibri" w:hAnsi="Calibri" w:cs="Times New Roman"/>
      <w:noProof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C67D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72202"/>
    <w:pPr>
      <w:tabs>
        <w:tab w:val="center" w:pos="4252"/>
        <w:tab w:val="right" w:pos="8504"/>
      </w:tabs>
      <w:spacing w:after="0" w:line="240" w:lineRule="auto"/>
    </w:pPr>
    <w:rPr>
      <w:lang w:val="x-none"/>
    </w:rPr>
  </w:style>
  <w:style w:type="character" w:customStyle="1" w:styleId="CabealhoChar">
    <w:name w:val="Cabeçalho Char"/>
    <w:link w:val="Cabealho"/>
    <w:uiPriority w:val="99"/>
    <w:rsid w:val="00F72202"/>
    <w:rPr>
      <w:sz w:val="22"/>
      <w:szCs w:val="22"/>
      <w:lang w:eastAsia="en-US"/>
    </w:rPr>
  </w:style>
  <w:style w:type="table" w:styleId="GradeClara-nfase6">
    <w:name w:val="Light Grid Accent 6"/>
    <w:basedOn w:val="Tabelanormal"/>
    <w:uiPriority w:val="62"/>
    <w:rsid w:val="006B110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Hyperlink">
    <w:name w:val="Hyperlink"/>
    <w:uiPriority w:val="99"/>
    <w:rsid w:val="00A754AA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unhideWhenUsed/>
    <w:rsid w:val="00A813DA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A813DA"/>
    <w:rPr>
      <w:sz w:val="22"/>
      <w:szCs w:val="22"/>
      <w:lang w:eastAsia="en-US"/>
    </w:rPr>
  </w:style>
  <w:style w:type="table" w:customStyle="1" w:styleId="Tabelacomgrade4">
    <w:name w:val="Tabela com grade4"/>
    <w:basedOn w:val="Tabelanormal"/>
    <w:next w:val="Tabelacomgrade"/>
    <w:uiPriority w:val="59"/>
    <w:rsid w:val="00143426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D723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nfase">
    <w:name w:val="Emphasis"/>
    <w:uiPriority w:val="20"/>
    <w:qFormat/>
    <w:rsid w:val="00D723D8"/>
    <w:rPr>
      <w:i/>
      <w:iCs/>
    </w:rPr>
  </w:style>
  <w:style w:type="paragraph" w:customStyle="1" w:styleId="intertitulo-red">
    <w:name w:val="intertitulo-red"/>
    <w:basedOn w:val="Normal"/>
    <w:rsid w:val="002C7A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2C7A82"/>
  </w:style>
  <w:style w:type="character" w:styleId="Forte">
    <w:name w:val="Strong"/>
    <w:uiPriority w:val="22"/>
    <w:qFormat/>
    <w:rsid w:val="002C7A82"/>
    <w:rPr>
      <w:b/>
      <w:bCs/>
    </w:rPr>
  </w:style>
  <w:style w:type="paragraph" w:styleId="SemEspaamento">
    <w:name w:val="No Spacing"/>
    <w:uiPriority w:val="1"/>
    <w:qFormat/>
    <w:rsid w:val="008E1A4D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66875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link w:val="Corpodetexto2"/>
    <w:uiPriority w:val="99"/>
    <w:semiHidden/>
    <w:rsid w:val="00866875"/>
    <w:rPr>
      <w:sz w:val="22"/>
      <w:szCs w:val="22"/>
      <w:lang w:eastAsia="en-US"/>
    </w:rPr>
  </w:style>
  <w:style w:type="paragraph" w:customStyle="1" w:styleId="Default">
    <w:name w:val="Default"/>
    <w:rsid w:val="00602322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1B276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54C0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C05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712ED2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trt0xe">
    <w:name w:val="trt0xe"/>
    <w:basedOn w:val="Normal"/>
    <w:rsid w:val="00721F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2AC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101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2540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6009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1258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4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2557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9890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796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8007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9462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940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087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7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0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0899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0539901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979578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9034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9944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8546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22719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16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076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5361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4151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7314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30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056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2058980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01164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28737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0967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7976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8857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72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5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332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7230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4559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4840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268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3507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36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3855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048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2545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8793173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696888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63759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9300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0512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10674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686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8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3798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5972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3827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043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95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1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857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20004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2469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4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91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7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44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3809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4789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5019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20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4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9255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7854125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521893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675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0580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6585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1884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07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890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0262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8754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9442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33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8424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371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119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0791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43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7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7777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1958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260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1138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6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27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5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629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3755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3950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706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01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8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15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9652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1775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9295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21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211">
          <w:blockQuote w:val="1"/>
          <w:marLeft w:val="0"/>
          <w:marRight w:val="0"/>
          <w:marTop w:val="22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2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3676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76021233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4586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413496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47879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1987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0704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41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52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159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80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10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5526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0156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1581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439724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712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6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1748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448617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53244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0425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1729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37226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93800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302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3408">
          <w:marLeft w:val="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018">
          <w:marLeft w:val="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4056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47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8041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876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2927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961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8207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13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599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9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92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32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2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168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53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2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68336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7362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77878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3527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535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2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4859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75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4651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8082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8473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0180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47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860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5826">
          <w:marLeft w:val="72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339">
          <w:marLeft w:val="917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065">
          <w:marLeft w:val="144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8200">
          <w:marLeft w:val="144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1366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1438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275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ely.oliveira\OneDrive%20-%20IPAEAS-UCB\Suely.Oliveira\Downloads\Modelo%20de%20avalia&#231;&#227;o%202022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2BFD2-D501-435F-81EA-86E2F04F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avaliação 2022</Template>
  <TotalTime>25</TotalTime>
  <Pages>2</Pages>
  <Words>615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IPAEAS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 - Suely Souza de Oliveira</dc:creator>
  <cp:keywords/>
  <cp:lastModifiedBy>ELAINE Vaz</cp:lastModifiedBy>
  <cp:revision>4</cp:revision>
  <cp:lastPrinted>2016-08-12T17:33:00Z</cp:lastPrinted>
  <dcterms:created xsi:type="dcterms:W3CDTF">2025-10-13T00:29:00Z</dcterms:created>
  <dcterms:modified xsi:type="dcterms:W3CDTF">2025-10-13T00:54:00Z</dcterms:modified>
</cp:coreProperties>
</file>