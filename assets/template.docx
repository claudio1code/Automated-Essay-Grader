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95655185"/>
    <w:p w14:paraId="29668FDB" w14:textId="7EFFDE33" w:rsidR="008A7786" w:rsidRDefault="001C5A77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BA768A" wp14:editId="3EE8FAFE">
                <wp:simplePos x="0" y="0"/>
                <wp:positionH relativeFrom="column">
                  <wp:posOffset>2959735</wp:posOffset>
                </wp:positionH>
                <wp:positionV relativeFrom="paragraph">
                  <wp:posOffset>809625</wp:posOffset>
                </wp:positionV>
                <wp:extent cx="2190750" cy="352425"/>
                <wp:effectExtent l="0" t="0" r="0" b="9525"/>
                <wp:wrapNone/>
                <wp:docPr id="1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54E72" w14:textId="71162E2A" w:rsidR="0036027E" w:rsidRPr="0036027E" w:rsidRDefault="0036027E" w:rsidP="0036027E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</w:pPr>
                            <w:r w:rsidRPr="0036027E"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  <w:t xml:space="preserve">Unidade </w:t>
                            </w:r>
                            <w:r w:rsidR="00B84C0D"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  <w:t>Vila Matilde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BA768A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left:0;text-align:left;margin-left:233.05pt;margin-top:63.75pt;width:172.5pt;height:27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" stroked="f">
                <v:textbox>
                  <w:txbxContent>
                    <w:p w14:paraId="03754E72" w14:textId="71162E2A" w:rsidR="0036027E" w:rsidRPr="0036027E" w:rsidRDefault="0036027E" w:rsidP="0036027E">
                      <w:pPr>
                        <w:jc w:val="center"/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</w:pPr>
                      <w:r w:rsidRPr="0036027E"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  <w:t xml:space="preserve">Unidade </w:t>
                      </w:r>
                      <w:r w:rsidR="00B84C0D"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  <w:t>Vila Matilde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0719AA" wp14:editId="21198511">
            <wp:extent cx="6873240" cy="1194435"/>
            <wp:effectExtent l="0" t="0" r="3810" b="5715"/>
            <wp:docPr id="1834339589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9589" name="Imagem 1" descr="Texto&#10;&#10;Descrição gerada automaticamente com confiança baix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C73EB" w14:textId="016B3A2A" w:rsidR="008A7786" w:rsidRDefault="008A7786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</w:p>
    <w:p w14:paraId="4D77EEEA" w14:textId="09A31156" w:rsidR="008A7786" w:rsidRDefault="00DD3909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DBF25E6" wp14:editId="3A54F876">
                <wp:simplePos x="0" y="0"/>
                <wp:positionH relativeFrom="margin">
                  <wp:posOffset>-69215</wp:posOffset>
                </wp:positionH>
                <wp:positionV relativeFrom="paragraph">
                  <wp:posOffset>155575</wp:posOffset>
                </wp:positionV>
                <wp:extent cx="6964024" cy="1390905"/>
                <wp:effectExtent l="0" t="0" r="66040" b="571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4024" cy="1390905"/>
                          <a:chOff x="775" y="2402"/>
                          <a:chExt cx="10614" cy="2298"/>
                        </a:xfrm>
                      </wpg:grpSpPr>
                      <wps:wsp>
                        <wps:cNvPr id="3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775" y="2402"/>
                            <a:ext cx="8939" cy="41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7FF56E78" w14:textId="7D273EFF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6B9D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Aluno (a):</w:t>
                              </w:r>
                              <w:r w:rsidR="00DD390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1434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{{</w:t>
                              </w:r>
                              <w:r w:rsidR="00645788" w:rsidRPr="0064578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NOME_ALUNO</w:t>
                              </w:r>
                              <w:r w:rsidR="00A1434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}}</w:t>
                              </w:r>
                            </w:p>
                            <w:p w14:paraId="059BE789" w14:textId="77777777" w:rsidR="00511A76" w:rsidRPr="003072EB" w:rsidRDefault="00511A76" w:rsidP="003072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9812" y="2402"/>
                            <a:ext cx="1577" cy="41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3E5416C4" w14:textId="736DF009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ANO: </w:t>
                              </w:r>
                              <w:r w:rsidR="00A1434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{{</w:t>
                              </w:r>
                              <w:r w:rsidR="006E7E70" w:rsidRPr="006E7E70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ANO</w:t>
                              </w:r>
                              <w:r w:rsidR="00A1434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2618" y="2943"/>
                            <a:ext cx="6113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73FBEA6B" w14:textId="5D949527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Professor (a): </w:t>
                              </w:r>
                              <w:r w:rsidR="0030113B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24E6F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Elaine Vaz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8863" y="2943"/>
                            <a:ext cx="2486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30A166E7" w14:textId="1EC37EDA" w:rsidR="00511A76" w:rsidRPr="005F6B9D" w:rsidRDefault="00511A76" w:rsidP="00FE149E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Disciplina: </w:t>
                              </w:r>
                              <w:r w:rsidR="00DD390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Argumentação</w:t>
                              </w:r>
                              <w:r w:rsidR="00FE149E" w:rsidRP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>Oficina de Redação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775" y="2943"/>
                            <a:ext cx="1664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4EF73A5E" w14:textId="529C7A95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F6B9D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Bimestre:</w:t>
                              </w:r>
                              <w:r w:rsidR="009436B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1434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{{</w:t>
                              </w:r>
                              <w:r w:rsidR="006E7E70" w:rsidRPr="006E7E70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BIMESTRE</w:t>
                              </w:r>
                              <w:r w:rsidR="00A1434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}}</w:t>
                              </w:r>
                            </w:p>
                            <w:p w14:paraId="7D86F7A5" w14:textId="77777777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DD76A6E" w14:textId="77777777" w:rsidR="00511A76" w:rsidRPr="005F6B9D" w:rsidRDefault="00511A76" w:rsidP="003072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775" y="3928"/>
                            <a:ext cx="10568" cy="77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1E5FB7EF" w14:textId="60C409AD" w:rsidR="00DD3909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Tema:</w:t>
                              </w:r>
                              <w:r>
                                <w:t xml:space="preserve"> </w:t>
                              </w:r>
                              <w:r w:rsidR="00A14349">
                                <w:t>{{</w:t>
                              </w:r>
                              <w:r w:rsidR="00645788" w:rsidRPr="00645788">
                                <w:t>TEMA</w:t>
                              </w:r>
                              <w:r w:rsidR="00A14349">
                                <w:t>}}</w:t>
                              </w:r>
                              <w:r>
                                <w:br/>
                              </w:r>
                              <w:r w:rsid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</w:p>
                            <w:p w14:paraId="2CBBDD86" w14:textId="77777777" w:rsidR="00DD3909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1198C2F6" w14:textId="77777777" w:rsidR="00DD3909" w:rsidRPr="005F6B9D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BF25E6" id="Group 2" o:spid="_x0000_s1027" style="position:absolute;left:0;text-align:left;margin-left:-5.45pt;margin-top:12.25pt;width:548.35pt;height:109.5pt;z-index:251656704;mso-position-horizontal-relative:margin" coordorigin="775,2402" coordsize="10614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4" o:spid="_x0000_s1028" type="#_x0000_t176" style="position:absolute;left:775;top:2402;width:8939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" strokeweight=".25pt">
                  <v:shadow on="t" color="#272727"/>
                  <v:textbox>
                    <w:txbxContent>
                      <w:p w14:paraId="7FF56E78" w14:textId="7D273EFF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6B9D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Aluno (a):</w:t>
                        </w:r>
                        <w:r w:rsidR="00DD390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A1434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{{</w:t>
                        </w:r>
                        <w:r w:rsidR="00645788" w:rsidRPr="0064578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NOME_ALUNO</w:t>
                        </w:r>
                        <w:r w:rsidR="00A1434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}}</w:t>
                        </w:r>
                      </w:p>
                      <w:p w14:paraId="059BE789" w14:textId="77777777" w:rsidR="00511A76" w:rsidRPr="003072EB" w:rsidRDefault="00511A76" w:rsidP="003072E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5" o:spid="_x0000_s1029" type="#_x0000_t176" style="position:absolute;left:9812;top:2402;width:1577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" strokeweight=".25pt">
                  <v:shadow on="t" color="#272727"/>
                  <v:textbox>
                    <w:txbxContent>
                      <w:p w14:paraId="3E5416C4" w14:textId="736DF009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ANO: </w:t>
                        </w:r>
                        <w:r w:rsidR="00A1434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{{</w:t>
                        </w:r>
                        <w:r w:rsidR="006E7E70" w:rsidRPr="006E7E70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ANO</w:t>
                        </w:r>
                        <w:r w:rsidR="00A1434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}}</w:t>
                        </w:r>
                      </w:p>
                    </w:txbxContent>
                  </v:textbox>
                </v:shape>
                <v:shape id="AutoShape 9" o:spid="_x0000_s1030" type="#_x0000_t176" style="position:absolute;left:2618;top:2943;width:6113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" strokeweight=".25pt">
                  <v:shadow on="t" color="#272727"/>
                  <v:textbox>
                    <w:txbxContent>
                      <w:p w14:paraId="73FBEA6B" w14:textId="5D949527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Professor (a): </w:t>
                        </w:r>
                        <w:r w:rsidR="0030113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D24E6F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Elaine Vaz</w:t>
                        </w:r>
                      </w:p>
                    </w:txbxContent>
                  </v:textbox>
                </v:shape>
                <v:shape id="AutoShape 10" o:spid="_x0000_s1031" type="#_x0000_t176" style="position:absolute;left:8863;top:2943;width:2486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" strokeweight=".25pt">
                  <v:shadow on="t" color="#272727"/>
                  <v:textbox>
                    <w:txbxContent>
                      <w:p w14:paraId="30A166E7" w14:textId="1EC37EDA" w:rsidR="00511A76" w:rsidRPr="005F6B9D" w:rsidRDefault="00511A76" w:rsidP="00FE149E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Disciplina: </w:t>
                        </w:r>
                        <w:r w:rsidR="00DD390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Argumentação</w:t>
                        </w:r>
                        <w:r w:rsidR="00FE149E" w:rsidRPr="00FE149E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FE149E">
                          <w:rPr>
                            <w:b/>
                            <w:sz w:val="20"/>
                            <w:szCs w:val="20"/>
                          </w:rPr>
                          <w:t>Oficina de Redação</w:t>
                        </w:r>
                      </w:p>
                    </w:txbxContent>
                  </v:textbox>
                </v:shape>
                <v:shape id="AutoShape 12" o:spid="_x0000_s1032" type="#_x0000_t176" style="position:absolute;left:775;top:2943;width:1664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" strokeweight=".25pt">
                  <v:shadow on="t" color="#272727"/>
                  <v:textbox>
                    <w:txbxContent>
                      <w:p w14:paraId="4EF73A5E" w14:textId="529C7A95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  <w:r w:rsidRPr="005F6B9D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Bimestre:</w:t>
                        </w:r>
                        <w:r w:rsidR="009436B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A14349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{{</w:t>
                        </w:r>
                        <w:r w:rsidR="006E7E70" w:rsidRPr="006E7E7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BIMESTRE</w:t>
                        </w:r>
                        <w:r w:rsidR="00A14349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}}</w:t>
                        </w:r>
                      </w:p>
                      <w:p w14:paraId="7D86F7A5" w14:textId="77777777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  <w:p w14:paraId="3DD76A6E" w14:textId="77777777" w:rsidR="00511A76" w:rsidRPr="005F6B9D" w:rsidRDefault="00511A76" w:rsidP="003072E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14" o:spid="_x0000_s1033" type="#_x0000_t176" style="position:absolute;left:775;top:3928;width:10568;height: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" strokeweight=".25pt">
                  <v:shadow on="t" color="#272727"/>
                  <v:textbox>
                    <w:txbxContent>
                      <w:p w14:paraId="1E5FB7EF" w14:textId="60C409AD" w:rsidR="00DD3909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</w:rPr>
                          <w:t>Tema:</w:t>
                        </w:r>
                        <w:r>
                          <w:t xml:space="preserve"> </w:t>
                        </w:r>
                        <w:r w:rsidR="00A14349">
                          <w:t>{{</w:t>
                        </w:r>
                        <w:r w:rsidR="00645788" w:rsidRPr="00645788">
                          <w:t>TEMA</w:t>
                        </w:r>
                        <w:r w:rsidR="00A14349">
                          <w:t>}}</w:t>
                        </w:r>
                        <w:r>
                          <w:br/>
                        </w:r>
                        <w:r w:rsidR="00FE149E"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</w:p>
                      <w:p w14:paraId="2CBBDD86" w14:textId="77777777" w:rsidR="00DD3909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198C2F6" w14:textId="77777777" w:rsidR="00DD3909" w:rsidRPr="005F6B9D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D155A42" w14:textId="687C4984" w:rsidR="008A7786" w:rsidRDefault="008A7786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</w:p>
    <w:p w14:paraId="073441E3" w14:textId="1A1FD277" w:rsidR="00E12746" w:rsidRDefault="002E1E7D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</w:p>
    <w:p w14:paraId="27E115FF" w14:textId="36EB8019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0115A664" w14:textId="15357A33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369CFA22" w14:textId="785FF17D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3F34BFD9" w14:textId="251BC65C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65B0B070" w14:textId="5AAE5D1A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466D92E7" w14:textId="61D0BB18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530C1BCE" w14:textId="77777777" w:rsidR="00FE149E" w:rsidRDefault="00F77688" w:rsidP="00FE149E">
      <w:pPr>
        <w:pStyle w:val="Ttulo2"/>
      </w:pPr>
      <w:r w:rsidRPr="008D31F3">
        <w:rPr>
          <w:rFonts w:ascii="Arial" w:hAnsi="Arial" w:cs="Arial"/>
          <w:noProof/>
          <w:sz w:val="24"/>
          <w:szCs w:val="24"/>
        </w:rPr>
        <w:t xml:space="preserve">                                                   </w:t>
      </w:r>
      <w:r w:rsidR="00FE149E">
        <w:t>Análise das Competências</w:t>
      </w:r>
    </w:p>
    <w:p w14:paraId="12939308" w14:textId="77777777" w:rsidR="00FE149E" w:rsidRDefault="00FE149E" w:rsidP="00FE149E">
      <w:pPr>
        <w:spacing w:after="0" w:line="240" w:lineRule="auto"/>
      </w:pPr>
      <w:r>
        <w:rPr>
          <w:color w:val="0070C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1: Domínio da norma culta da língua escrita</w:t>
      </w:r>
    </w:p>
    <w:p w14:paraId="427C45F7" w14:textId="017DA4CB" w:rsidR="00FE149E" w:rsidRDefault="00FE149E" w:rsidP="00FE149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C863FF">
        <w:rPr>
          <w:b/>
          <w:color w:val="FF0000"/>
        </w:rPr>
        <w:t>__NC1__</w:t>
      </w:r>
    </w:p>
    <w:p w14:paraId="30FDE355" w14:textId="77777777" w:rsidR="00C863FF" w:rsidRDefault="00C863FF" w:rsidP="00C863FF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t>__AC1__</w:t>
      </w:r>
    </w:p>
    <w:p w14:paraId="4F71B5A5" w14:textId="77777777" w:rsidR="00FE149E" w:rsidRDefault="00FE149E" w:rsidP="00FE149E">
      <w:pPr>
        <w:spacing w:line="240" w:lineRule="auto"/>
      </w:pPr>
      <w:r>
        <w:rPr>
          <w:color w:val="00B05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2: Compreender a proposta e aplicar conceitos</w:t>
      </w:r>
    </w:p>
    <w:p w14:paraId="58524A70" w14:textId="1E1B3FD2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645788" w:rsidRPr="00645788">
        <w:rPr>
          <w:b/>
          <w:color w:val="FF0000"/>
        </w:rPr>
        <w:t>_</w:t>
      </w:r>
      <w:r w:rsidR="00C863FF">
        <w:rPr>
          <w:b/>
          <w:color w:val="FF0000"/>
        </w:rPr>
        <w:t>_N</w:t>
      </w:r>
      <w:r w:rsidR="00645788" w:rsidRPr="00645788">
        <w:rPr>
          <w:b/>
          <w:color w:val="FF0000"/>
        </w:rPr>
        <w:t>C</w:t>
      </w:r>
      <w:r w:rsidR="00645788">
        <w:rPr>
          <w:b/>
          <w:color w:val="FF0000"/>
        </w:rPr>
        <w:t>2</w:t>
      </w:r>
      <w:r w:rsidR="00C863FF">
        <w:rPr>
          <w:b/>
          <w:color w:val="FF0000"/>
        </w:rPr>
        <w:t>__</w:t>
      </w:r>
    </w:p>
    <w:p w14:paraId="2E53B0FF" w14:textId="13EEAE69" w:rsidR="00FE149E" w:rsidRPr="00C863FF" w:rsidRDefault="00C863FF" w:rsidP="00C863FF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t>__AC2__</w:t>
      </w:r>
    </w:p>
    <w:p w14:paraId="5BB9E786" w14:textId="77777777" w:rsidR="00FE149E" w:rsidRDefault="00FE149E" w:rsidP="00FE149E">
      <w:r>
        <w:rPr>
          <w:rFonts w:ascii="Arial" w:hAnsi="Arial" w:cs="Arial"/>
          <w:color w:val="FF0000"/>
          <w:sz w:val="24"/>
          <w:szCs w:val="24"/>
        </w:rPr>
        <w:t>■</w:t>
      </w:r>
      <w:r>
        <w:rPr>
          <w:color w:val="FF0000"/>
          <w:sz w:val="24"/>
          <w:szCs w:val="24"/>
        </w:rPr>
        <w:t xml:space="preserve"> </w:t>
      </w:r>
      <w:r>
        <w:rPr>
          <w:b/>
          <w:sz w:val="24"/>
          <w:szCs w:val="24"/>
        </w:rPr>
        <w:t>Competência 3: Selecionar, relacionar e organizar argumentos</w:t>
      </w:r>
    </w:p>
    <w:p w14:paraId="05F3E510" w14:textId="381C4A97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C863FF">
        <w:rPr>
          <w:b/>
          <w:color w:val="FF0000"/>
        </w:rPr>
        <w:t>__</w:t>
      </w:r>
      <w:r w:rsidR="00645788" w:rsidRPr="00645788">
        <w:rPr>
          <w:b/>
          <w:color w:val="FF0000"/>
        </w:rPr>
        <w:t>NC</w:t>
      </w:r>
      <w:r w:rsidR="00645788">
        <w:rPr>
          <w:b/>
          <w:color w:val="FF0000"/>
        </w:rPr>
        <w:t>3</w:t>
      </w:r>
      <w:r w:rsidR="00C863FF">
        <w:rPr>
          <w:b/>
          <w:color w:val="FF0000"/>
        </w:rPr>
        <w:t>__</w:t>
      </w:r>
    </w:p>
    <w:p w14:paraId="2EF49682" w14:textId="27270F3A" w:rsidR="00C863FF" w:rsidRDefault="00C863FF" w:rsidP="00C863FF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t>__AC3__</w:t>
      </w:r>
    </w:p>
    <w:p w14:paraId="7667A27F" w14:textId="77777777" w:rsidR="00FE149E" w:rsidRDefault="00FE149E" w:rsidP="00FE149E">
      <w:r>
        <w:rPr>
          <w:color w:val="FFC00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4: Conhecimento dos mecanismos de coesão</w:t>
      </w:r>
    </w:p>
    <w:p w14:paraId="00D1D5FB" w14:textId="75667FB8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C863FF">
        <w:rPr>
          <w:b/>
          <w:color w:val="FF0000"/>
        </w:rPr>
        <w:t>__NC4__</w:t>
      </w:r>
    </w:p>
    <w:p w14:paraId="6D45FDF7" w14:textId="3DEB297E" w:rsidR="00FE149E" w:rsidRPr="00C863FF" w:rsidRDefault="00C863FF" w:rsidP="00C863FF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t>__AC4__</w:t>
      </w:r>
    </w:p>
    <w:p w14:paraId="312CCD21" w14:textId="77777777" w:rsidR="00FE149E" w:rsidRDefault="00FE149E" w:rsidP="00FE149E">
      <w:r>
        <w:rPr>
          <w:color w:val="7030A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5: Proposta de Intervenção</w:t>
      </w:r>
    </w:p>
    <w:p w14:paraId="1EC62582" w14:textId="0702C02C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C863FF">
        <w:rPr>
          <w:b/>
          <w:color w:val="FF0000"/>
        </w:rPr>
        <w:t>__NC5__</w:t>
      </w:r>
    </w:p>
    <w:p w14:paraId="3299C0BF" w14:textId="2D7EC197" w:rsidR="00FE149E" w:rsidRDefault="00C863FF" w:rsidP="00FE149E">
      <w:pPr>
        <w:ind w:left="360"/>
      </w:pPr>
      <w:r>
        <w:t>__AC5__</w:t>
      </w:r>
    </w:p>
    <w:p w14:paraId="4F843507" w14:textId="77777777" w:rsidR="00FE149E" w:rsidRDefault="00FE149E" w:rsidP="00FE14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FF0000"/>
        </w:rPr>
      </w:pPr>
    </w:p>
    <w:p w14:paraId="1DF33EFD" w14:textId="77777777" w:rsidR="00FE149E" w:rsidRDefault="00FE149E" w:rsidP="00FE149E">
      <w:pPr>
        <w:pStyle w:val="Ttulo2"/>
      </w:pPr>
      <w:bookmarkStart w:id="1" w:name="_imwxua97wqfy" w:colFirst="0" w:colLast="0"/>
      <w:bookmarkEnd w:id="1"/>
      <w:r>
        <w:t>Comentários Gerais</w:t>
      </w:r>
    </w:p>
    <w:p w14:paraId="13473481" w14:textId="48E01725" w:rsidR="00F77688" w:rsidRDefault="00A14349" w:rsidP="00F77688">
      <w:pPr>
        <w:tabs>
          <w:tab w:val="left" w:pos="2595"/>
        </w:tabs>
      </w:pPr>
      <w:r>
        <w:t>{{</w:t>
      </w:r>
      <w:r w:rsidR="006E7E70" w:rsidRPr="006E7E70">
        <w:t>COMENTARIOS</w:t>
      </w:r>
      <w:r>
        <w:t>}}</w:t>
      </w:r>
    </w:p>
    <w:p w14:paraId="7651E472" w14:textId="77777777" w:rsidR="006E7E70" w:rsidRDefault="006E7E70" w:rsidP="00F77688">
      <w:pPr>
        <w:tabs>
          <w:tab w:val="left" w:pos="2595"/>
        </w:tabs>
      </w:pPr>
    </w:p>
    <w:p w14:paraId="72165AB6" w14:textId="77777777" w:rsidR="006E7E70" w:rsidRDefault="006E7E70" w:rsidP="00F77688">
      <w:pPr>
        <w:tabs>
          <w:tab w:val="left" w:pos="2595"/>
        </w:tabs>
      </w:pPr>
    </w:p>
    <w:p w14:paraId="28CA6B64" w14:textId="0B4AD99E" w:rsidR="006E7E70" w:rsidRDefault="00A14349" w:rsidP="006E7E70">
      <w:pPr>
        <w:tabs>
          <w:tab w:val="left" w:pos="2595"/>
        </w:tabs>
      </w:pPr>
      <w:r>
        <w:lastRenderedPageBreak/>
        <w:t>{{</w:t>
      </w:r>
      <w:r w:rsidR="006E7E70" w:rsidRPr="006E7E70">
        <w:t>ALERTA_ORIGINALIDADE</w:t>
      </w:r>
      <w:r>
        <w:t>}}</w:t>
      </w:r>
    </w:p>
    <w:p w14:paraId="390C529F" w14:textId="77777777" w:rsidR="006E7E70" w:rsidRDefault="006E7E70" w:rsidP="00F77688">
      <w:pPr>
        <w:tabs>
          <w:tab w:val="left" w:pos="2595"/>
        </w:tabs>
      </w:pPr>
    </w:p>
    <w:tbl>
      <w:tblPr>
        <w:tblStyle w:val="Tabelacomgrade"/>
        <w:tblW w:w="10814" w:type="dxa"/>
        <w:tblLook w:val="04A0" w:firstRow="1" w:lastRow="0" w:firstColumn="1" w:lastColumn="0" w:noHBand="0" w:noVBand="1"/>
      </w:tblPr>
      <w:tblGrid>
        <w:gridCol w:w="1740"/>
        <w:gridCol w:w="1741"/>
        <w:gridCol w:w="1741"/>
        <w:gridCol w:w="1741"/>
        <w:gridCol w:w="1741"/>
        <w:gridCol w:w="2110"/>
      </w:tblGrid>
      <w:tr w:rsidR="0084443A" w14:paraId="4CC9B94A" w14:textId="22F5E72B" w:rsidTr="0084443A">
        <w:trPr>
          <w:trHeight w:val="1141"/>
        </w:trPr>
        <w:tc>
          <w:tcPr>
            <w:tcW w:w="1740" w:type="dxa"/>
          </w:tcPr>
          <w:p w14:paraId="246E2542" w14:textId="5469C8AD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 xml:space="preserve">Competência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1</w:t>
            </w:r>
          </w:p>
          <w:p w14:paraId="30980E86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08EE8169" w14:textId="4A5DD75D" w:rsidR="0084443A" w:rsidRPr="00DD3909" w:rsidRDefault="00C863FF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b/>
                <w:bCs/>
              </w:rPr>
              <w:t>__NC1__</w:t>
            </w:r>
          </w:p>
        </w:tc>
        <w:tc>
          <w:tcPr>
            <w:tcW w:w="1741" w:type="dxa"/>
          </w:tcPr>
          <w:p w14:paraId="0F8FAFA6" w14:textId="6D66206E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2</w:t>
            </w:r>
          </w:p>
          <w:p w14:paraId="69F40953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320D5024" w14:textId="2EF3C048" w:rsidR="0084443A" w:rsidRPr="00645788" w:rsidRDefault="00C863FF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BR"/>
              </w:rPr>
            </w:pPr>
            <w:r>
              <w:rPr>
                <w:b/>
                <w:bCs/>
              </w:rPr>
              <w:t>__NC2__</w:t>
            </w:r>
          </w:p>
        </w:tc>
        <w:tc>
          <w:tcPr>
            <w:tcW w:w="1741" w:type="dxa"/>
          </w:tcPr>
          <w:p w14:paraId="64AA63B1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3.</w:t>
            </w:r>
          </w:p>
          <w:p w14:paraId="412C3F73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43C830DF" w14:textId="18779104" w:rsidR="0084443A" w:rsidRPr="00DD3909" w:rsidRDefault="00C863FF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__NC3__</w:t>
            </w:r>
          </w:p>
        </w:tc>
        <w:tc>
          <w:tcPr>
            <w:tcW w:w="1741" w:type="dxa"/>
          </w:tcPr>
          <w:p w14:paraId="45E33AE1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4</w:t>
            </w:r>
          </w:p>
          <w:p w14:paraId="4955D2E4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7207B2E6" w14:textId="7E5CA81C" w:rsidR="0084443A" w:rsidRPr="00DD3909" w:rsidRDefault="00C863FF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__NC4__</w:t>
            </w:r>
          </w:p>
        </w:tc>
        <w:tc>
          <w:tcPr>
            <w:tcW w:w="1741" w:type="dxa"/>
          </w:tcPr>
          <w:p w14:paraId="50401FB8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5</w:t>
            </w:r>
          </w:p>
          <w:p w14:paraId="722B08FA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2C67243B" w14:textId="493A0B83" w:rsidR="0084443A" w:rsidRPr="00DD3909" w:rsidRDefault="00C863FF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__NC5__</w:t>
            </w:r>
          </w:p>
        </w:tc>
        <w:tc>
          <w:tcPr>
            <w:tcW w:w="2110" w:type="dxa"/>
          </w:tcPr>
          <w:p w14:paraId="043E8736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Nota Final</w:t>
            </w:r>
          </w:p>
          <w:p w14:paraId="1F685091" w14:textId="77777777" w:rsidR="0084443A" w:rsidRDefault="0084443A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</w:p>
          <w:p w14:paraId="4EB222C1" w14:textId="2FB75D97" w:rsidR="0084443A" w:rsidRDefault="00A14349" w:rsidP="0084443A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{{</w:t>
            </w:r>
            <w:r w:rsidR="0084443A" w:rsidRPr="00645788"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NOTA_FINAL</w:t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}}</w:t>
            </w:r>
          </w:p>
        </w:tc>
      </w:tr>
      <w:bookmarkEnd w:id="0"/>
    </w:tbl>
    <w:p w14:paraId="15F4EE3D" w14:textId="23BCEDD5" w:rsidR="00E8211A" w:rsidRDefault="00E8211A" w:rsidP="00E8211A">
      <w:pPr>
        <w:tabs>
          <w:tab w:val="left" w:pos="938"/>
        </w:tabs>
        <w:spacing w:after="0"/>
        <w:rPr>
          <w:rFonts w:ascii="Segoe UI" w:hAnsi="Segoe UI" w:cs="Segoe UI"/>
          <w:color w:val="111111"/>
          <w:sz w:val="24"/>
          <w:szCs w:val="24"/>
          <w:shd w:val="clear" w:color="auto" w:fill="FFFFFF"/>
        </w:rPr>
      </w:pPr>
    </w:p>
    <w:p w14:paraId="0858D51B" w14:textId="77777777" w:rsidR="00FE149E" w:rsidRDefault="00FE149E" w:rsidP="00FE149E">
      <w:pPr>
        <w:jc w:val="right"/>
        <w:rPr>
          <w:b/>
          <w:bCs/>
        </w:rPr>
      </w:pPr>
    </w:p>
    <w:p w14:paraId="7BE052AB" w14:textId="77777777" w:rsidR="00FE149E" w:rsidRDefault="00FE149E" w:rsidP="00FE149E">
      <w:pPr>
        <w:jc w:val="right"/>
        <w:rPr>
          <w:b/>
          <w:bCs/>
        </w:rPr>
      </w:pPr>
    </w:p>
    <w:p w14:paraId="421B7D6F" w14:textId="77777777" w:rsidR="00FE149E" w:rsidRDefault="00FE149E" w:rsidP="00FE149E">
      <w:pPr>
        <w:jc w:val="right"/>
        <w:rPr>
          <w:b/>
          <w:bCs/>
        </w:rPr>
      </w:pPr>
    </w:p>
    <w:p w14:paraId="2DEE7A86" w14:textId="77777777" w:rsidR="00FE149E" w:rsidRDefault="00FE149E" w:rsidP="00FE149E">
      <w:pPr>
        <w:jc w:val="right"/>
        <w:rPr>
          <w:b/>
          <w:bCs/>
        </w:rPr>
      </w:pPr>
      <w:r>
        <w:rPr>
          <w:b/>
          <w:bCs/>
        </w:rPr>
        <w:t>________________________________________</w:t>
      </w:r>
    </w:p>
    <w:p w14:paraId="41297680" w14:textId="3FD2327B" w:rsidR="00FE149E" w:rsidRPr="00FE149E" w:rsidRDefault="00FE149E" w:rsidP="00FE149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</w:t>
      </w:r>
      <w:r w:rsidRPr="00FE149E">
        <w:rPr>
          <w:b/>
          <w:bCs/>
        </w:rPr>
        <w:t>Prof.ª Elaine Vaz</w:t>
      </w:r>
    </w:p>
    <w:p w14:paraId="6B69492F" w14:textId="77777777" w:rsidR="00FE149E" w:rsidRPr="00E8211A" w:rsidRDefault="00FE149E" w:rsidP="00E8211A">
      <w:pPr>
        <w:tabs>
          <w:tab w:val="left" w:pos="938"/>
        </w:tabs>
        <w:spacing w:after="0"/>
        <w:rPr>
          <w:rFonts w:ascii="Segoe UI" w:hAnsi="Segoe UI" w:cs="Segoe UI"/>
          <w:color w:val="111111"/>
          <w:sz w:val="24"/>
          <w:szCs w:val="24"/>
          <w:shd w:val="clear" w:color="auto" w:fill="FFFFFF"/>
        </w:rPr>
      </w:pPr>
    </w:p>
    <w:sectPr w:rsidR="00FE149E" w:rsidRPr="00E8211A" w:rsidSect="00536B4A">
      <w:type w:val="continuous"/>
      <w:pgSz w:w="12240" w:h="15840" w:code="1"/>
      <w:pgMar w:top="568" w:right="707" w:bottom="567" w:left="709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F4C5" w14:textId="77777777" w:rsidR="007B5D6D" w:rsidRDefault="007B5D6D" w:rsidP="00A813DA">
      <w:pPr>
        <w:spacing w:after="0" w:line="240" w:lineRule="auto"/>
      </w:pPr>
      <w:r>
        <w:separator/>
      </w:r>
    </w:p>
  </w:endnote>
  <w:endnote w:type="continuationSeparator" w:id="0">
    <w:p w14:paraId="4C7AB02C" w14:textId="77777777" w:rsidR="007B5D6D" w:rsidRDefault="007B5D6D" w:rsidP="00A8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AA2C" w14:textId="77777777" w:rsidR="007B5D6D" w:rsidRDefault="007B5D6D" w:rsidP="00A813DA">
      <w:pPr>
        <w:spacing w:after="0" w:line="240" w:lineRule="auto"/>
      </w:pPr>
      <w:r>
        <w:separator/>
      </w:r>
    </w:p>
  </w:footnote>
  <w:footnote w:type="continuationSeparator" w:id="0">
    <w:p w14:paraId="7B82389D" w14:textId="77777777" w:rsidR="007B5D6D" w:rsidRDefault="007B5D6D" w:rsidP="00A81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643"/>
    <w:multiLevelType w:val="hybridMultilevel"/>
    <w:tmpl w:val="C30656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0A88"/>
    <w:multiLevelType w:val="hybridMultilevel"/>
    <w:tmpl w:val="5F641B8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7321F"/>
    <w:multiLevelType w:val="hybridMultilevel"/>
    <w:tmpl w:val="3F7CE21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F353C"/>
    <w:multiLevelType w:val="hybridMultilevel"/>
    <w:tmpl w:val="FAE0F946"/>
    <w:lvl w:ilvl="0" w:tplc="BA8893C8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0F705C53"/>
    <w:multiLevelType w:val="hybridMultilevel"/>
    <w:tmpl w:val="2F3C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56AFA"/>
    <w:multiLevelType w:val="multilevel"/>
    <w:tmpl w:val="95FEDA7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66549F9"/>
    <w:multiLevelType w:val="hybridMultilevel"/>
    <w:tmpl w:val="A7980484"/>
    <w:lvl w:ilvl="0" w:tplc="6478CEF8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1F787A8F"/>
    <w:multiLevelType w:val="hybridMultilevel"/>
    <w:tmpl w:val="2A56ADD6"/>
    <w:lvl w:ilvl="0" w:tplc="30F2276E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52C1A"/>
    <w:multiLevelType w:val="hybridMultilevel"/>
    <w:tmpl w:val="00B4386A"/>
    <w:lvl w:ilvl="0" w:tplc="FF1A0E32">
      <w:start w:val="1"/>
      <w:numFmt w:val="upperRoman"/>
      <w:lvlText w:val="%1."/>
      <w:lvlJc w:val="left"/>
      <w:pPr>
        <w:ind w:left="1215" w:hanging="720"/>
      </w:pPr>
      <w:rPr>
        <w:rFonts w:ascii="Arial" w:hAnsi="Arial" w:cs="Arial" w:hint="default"/>
        <w:color w:val="202124"/>
      </w:r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9" w15:restartNumberingAfterBreak="0">
    <w:nsid w:val="2B411FA5"/>
    <w:multiLevelType w:val="hybridMultilevel"/>
    <w:tmpl w:val="A94071C8"/>
    <w:lvl w:ilvl="0" w:tplc="261448F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D5156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63918"/>
    <w:multiLevelType w:val="hybridMultilevel"/>
    <w:tmpl w:val="FCC494A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54624"/>
    <w:multiLevelType w:val="hybridMultilevel"/>
    <w:tmpl w:val="55C6EEC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95B28"/>
    <w:multiLevelType w:val="hybridMultilevel"/>
    <w:tmpl w:val="E0E2BC8E"/>
    <w:lvl w:ilvl="0" w:tplc="7AEAE1A4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11097"/>
    <w:multiLevelType w:val="hybridMultilevel"/>
    <w:tmpl w:val="2632BA7C"/>
    <w:lvl w:ilvl="0" w:tplc="18166BC6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21CEA"/>
    <w:multiLevelType w:val="hybridMultilevel"/>
    <w:tmpl w:val="762614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846C8"/>
    <w:multiLevelType w:val="hybridMultilevel"/>
    <w:tmpl w:val="77880B66"/>
    <w:lvl w:ilvl="0" w:tplc="9B2A0EDC">
      <w:start w:val="1"/>
      <w:numFmt w:val="lowerLetter"/>
      <w:lvlText w:val="%1."/>
      <w:lvlJc w:val="left"/>
      <w:pPr>
        <w:ind w:left="13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25" w:hanging="360"/>
      </w:pPr>
    </w:lvl>
    <w:lvl w:ilvl="2" w:tplc="0416001B" w:tentative="1">
      <w:start w:val="1"/>
      <w:numFmt w:val="lowerRoman"/>
      <w:lvlText w:val="%3."/>
      <w:lvlJc w:val="right"/>
      <w:pPr>
        <w:ind w:left="2745" w:hanging="180"/>
      </w:pPr>
    </w:lvl>
    <w:lvl w:ilvl="3" w:tplc="0416000F" w:tentative="1">
      <w:start w:val="1"/>
      <w:numFmt w:val="decimal"/>
      <w:lvlText w:val="%4."/>
      <w:lvlJc w:val="left"/>
      <w:pPr>
        <w:ind w:left="3465" w:hanging="360"/>
      </w:pPr>
    </w:lvl>
    <w:lvl w:ilvl="4" w:tplc="04160019" w:tentative="1">
      <w:start w:val="1"/>
      <w:numFmt w:val="lowerLetter"/>
      <w:lvlText w:val="%5."/>
      <w:lvlJc w:val="left"/>
      <w:pPr>
        <w:ind w:left="4185" w:hanging="360"/>
      </w:pPr>
    </w:lvl>
    <w:lvl w:ilvl="5" w:tplc="0416001B" w:tentative="1">
      <w:start w:val="1"/>
      <w:numFmt w:val="lowerRoman"/>
      <w:lvlText w:val="%6."/>
      <w:lvlJc w:val="right"/>
      <w:pPr>
        <w:ind w:left="4905" w:hanging="180"/>
      </w:pPr>
    </w:lvl>
    <w:lvl w:ilvl="6" w:tplc="0416000F" w:tentative="1">
      <w:start w:val="1"/>
      <w:numFmt w:val="decimal"/>
      <w:lvlText w:val="%7."/>
      <w:lvlJc w:val="left"/>
      <w:pPr>
        <w:ind w:left="5625" w:hanging="360"/>
      </w:pPr>
    </w:lvl>
    <w:lvl w:ilvl="7" w:tplc="04160019" w:tentative="1">
      <w:start w:val="1"/>
      <w:numFmt w:val="lowerLetter"/>
      <w:lvlText w:val="%8."/>
      <w:lvlJc w:val="left"/>
      <w:pPr>
        <w:ind w:left="6345" w:hanging="360"/>
      </w:pPr>
    </w:lvl>
    <w:lvl w:ilvl="8" w:tplc="0416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6" w15:restartNumberingAfterBreak="0">
    <w:nsid w:val="53C3295E"/>
    <w:multiLevelType w:val="multilevel"/>
    <w:tmpl w:val="7F58B7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54B022DA"/>
    <w:multiLevelType w:val="hybridMultilevel"/>
    <w:tmpl w:val="24F06D8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F153E9"/>
    <w:multiLevelType w:val="hybridMultilevel"/>
    <w:tmpl w:val="A2F4D49C"/>
    <w:lvl w:ilvl="0" w:tplc="0E067A34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551AE1"/>
    <w:multiLevelType w:val="multilevel"/>
    <w:tmpl w:val="A43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B31A7"/>
    <w:multiLevelType w:val="hybridMultilevel"/>
    <w:tmpl w:val="7C56718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10B8B"/>
    <w:multiLevelType w:val="hybridMultilevel"/>
    <w:tmpl w:val="88466E8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97165"/>
    <w:multiLevelType w:val="hybridMultilevel"/>
    <w:tmpl w:val="59E03980"/>
    <w:lvl w:ilvl="0" w:tplc="B6B0195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11111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A6764"/>
    <w:multiLevelType w:val="hybridMultilevel"/>
    <w:tmpl w:val="0504D0BC"/>
    <w:lvl w:ilvl="0" w:tplc="7876D14C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0495E"/>
    <w:multiLevelType w:val="hybridMultilevel"/>
    <w:tmpl w:val="FEB4D764"/>
    <w:lvl w:ilvl="0" w:tplc="4E22E6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76EE3"/>
    <w:multiLevelType w:val="hybridMultilevel"/>
    <w:tmpl w:val="4CE0BEE0"/>
    <w:lvl w:ilvl="0" w:tplc="A63CC77A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97819"/>
    <w:multiLevelType w:val="hybridMultilevel"/>
    <w:tmpl w:val="F230CAF4"/>
    <w:lvl w:ilvl="0" w:tplc="E54C550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D1CB0"/>
    <w:multiLevelType w:val="hybridMultilevel"/>
    <w:tmpl w:val="821E2B2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59583C"/>
    <w:multiLevelType w:val="hybridMultilevel"/>
    <w:tmpl w:val="DF82219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63733"/>
    <w:multiLevelType w:val="hybridMultilevel"/>
    <w:tmpl w:val="4A0ACA40"/>
    <w:lvl w:ilvl="0" w:tplc="E3003D3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FB6975"/>
    <w:multiLevelType w:val="hybridMultilevel"/>
    <w:tmpl w:val="7A1C24B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F4D2E"/>
    <w:multiLevelType w:val="hybridMultilevel"/>
    <w:tmpl w:val="8DA0B72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796835">
    <w:abstractNumId w:val="15"/>
  </w:num>
  <w:num w:numId="2" w16cid:durableId="2063207861">
    <w:abstractNumId w:val="11"/>
  </w:num>
  <w:num w:numId="3" w16cid:durableId="1632704858">
    <w:abstractNumId w:val="27"/>
  </w:num>
  <w:num w:numId="4" w16cid:durableId="1606692265">
    <w:abstractNumId w:val="12"/>
  </w:num>
  <w:num w:numId="5" w16cid:durableId="1949921799">
    <w:abstractNumId w:val="18"/>
  </w:num>
  <w:num w:numId="6" w16cid:durableId="409667731">
    <w:abstractNumId w:val="7"/>
  </w:num>
  <w:num w:numId="7" w16cid:durableId="697439046">
    <w:abstractNumId w:val="30"/>
  </w:num>
  <w:num w:numId="8" w16cid:durableId="386728562">
    <w:abstractNumId w:val="2"/>
  </w:num>
  <w:num w:numId="9" w16cid:durableId="296883109">
    <w:abstractNumId w:val="25"/>
  </w:num>
  <w:num w:numId="10" w16cid:durableId="1658997753">
    <w:abstractNumId w:val="13"/>
  </w:num>
  <w:num w:numId="11" w16cid:durableId="1398629013">
    <w:abstractNumId w:val="23"/>
  </w:num>
  <w:num w:numId="12" w16cid:durableId="2103645617">
    <w:abstractNumId w:val="14"/>
  </w:num>
  <w:num w:numId="13" w16cid:durableId="1291403349">
    <w:abstractNumId w:val="26"/>
  </w:num>
  <w:num w:numId="14" w16cid:durableId="1094133548">
    <w:abstractNumId w:val="9"/>
  </w:num>
  <w:num w:numId="15" w16cid:durableId="1234127328">
    <w:abstractNumId w:val="20"/>
  </w:num>
  <w:num w:numId="16" w16cid:durableId="738097097">
    <w:abstractNumId w:val="17"/>
  </w:num>
  <w:num w:numId="17" w16cid:durableId="1515145855">
    <w:abstractNumId w:val="21"/>
  </w:num>
  <w:num w:numId="18" w16cid:durableId="345133347">
    <w:abstractNumId w:val="10"/>
  </w:num>
  <w:num w:numId="19" w16cid:durableId="2013147181">
    <w:abstractNumId w:val="1"/>
  </w:num>
  <w:num w:numId="20" w16cid:durableId="1301230759">
    <w:abstractNumId w:val="8"/>
  </w:num>
  <w:num w:numId="21" w16cid:durableId="349185787">
    <w:abstractNumId w:val="6"/>
  </w:num>
  <w:num w:numId="22" w16cid:durableId="187261529">
    <w:abstractNumId w:val="4"/>
  </w:num>
  <w:num w:numId="23" w16cid:durableId="1714038347">
    <w:abstractNumId w:val="0"/>
  </w:num>
  <w:num w:numId="24" w16cid:durableId="836964728">
    <w:abstractNumId w:val="29"/>
  </w:num>
  <w:num w:numId="25" w16cid:durableId="1627153815">
    <w:abstractNumId w:val="24"/>
  </w:num>
  <w:num w:numId="26" w16cid:durableId="1996371273">
    <w:abstractNumId w:val="3"/>
  </w:num>
  <w:num w:numId="27" w16cid:durableId="413866925">
    <w:abstractNumId w:val="19"/>
  </w:num>
  <w:num w:numId="28" w16cid:durableId="177232940">
    <w:abstractNumId w:val="22"/>
  </w:num>
  <w:num w:numId="29" w16cid:durableId="992870755">
    <w:abstractNumId w:val="28"/>
  </w:num>
  <w:num w:numId="30" w16cid:durableId="813916511">
    <w:abstractNumId w:val="31"/>
  </w:num>
  <w:num w:numId="31" w16cid:durableId="1739400662">
    <w:abstractNumId w:val="5"/>
  </w:num>
  <w:num w:numId="32" w16cid:durableId="2025982703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2E"/>
    <w:rsid w:val="0000350C"/>
    <w:rsid w:val="0000757A"/>
    <w:rsid w:val="00011202"/>
    <w:rsid w:val="00011609"/>
    <w:rsid w:val="0001214F"/>
    <w:rsid w:val="000175F1"/>
    <w:rsid w:val="000219E0"/>
    <w:rsid w:val="000247A8"/>
    <w:rsid w:val="000336DE"/>
    <w:rsid w:val="00035CBC"/>
    <w:rsid w:val="00036D00"/>
    <w:rsid w:val="00041CDA"/>
    <w:rsid w:val="00047759"/>
    <w:rsid w:val="00051D38"/>
    <w:rsid w:val="00057412"/>
    <w:rsid w:val="0006013D"/>
    <w:rsid w:val="00062E7E"/>
    <w:rsid w:val="0007018D"/>
    <w:rsid w:val="00070346"/>
    <w:rsid w:val="0007340C"/>
    <w:rsid w:val="000734BC"/>
    <w:rsid w:val="000748D3"/>
    <w:rsid w:val="00074E89"/>
    <w:rsid w:val="00076BCA"/>
    <w:rsid w:val="00080CA4"/>
    <w:rsid w:val="000827E4"/>
    <w:rsid w:val="00086592"/>
    <w:rsid w:val="000A1451"/>
    <w:rsid w:val="000A3360"/>
    <w:rsid w:val="000A50BE"/>
    <w:rsid w:val="000A6558"/>
    <w:rsid w:val="000B582F"/>
    <w:rsid w:val="000B7BF1"/>
    <w:rsid w:val="000C172A"/>
    <w:rsid w:val="000C22E7"/>
    <w:rsid w:val="000C30AC"/>
    <w:rsid w:val="000C4DBD"/>
    <w:rsid w:val="000C5A15"/>
    <w:rsid w:val="000C5F47"/>
    <w:rsid w:val="000C7468"/>
    <w:rsid w:val="000D0690"/>
    <w:rsid w:val="000D0A52"/>
    <w:rsid w:val="000D170B"/>
    <w:rsid w:val="000D4480"/>
    <w:rsid w:val="000E1F0A"/>
    <w:rsid w:val="000E2C88"/>
    <w:rsid w:val="000E4BD0"/>
    <w:rsid w:val="000F54BF"/>
    <w:rsid w:val="001125A8"/>
    <w:rsid w:val="0011637D"/>
    <w:rsid w:val="001407DA"/>
    <w:rsid w:val="00140D27"/>
    <w:rsid w:val="00143426"/>
    <w:rsid w:val="00146919"/>
    <w:rsid w:val="00151329"/>
    <w:rsid w:val="001522A0"/>
    <w:rsid w:val="001546BF"/>
    <w:rsid w:val="00166BFA"/>
    <w:rsid w:val="001710A3"/>
    <w:rsid w:val="0017134A"/>
    <w:rsid w:val="00171443"/>
    <w:rsid w:val="00171700"/>
    <w:rsid w:val="0018122B"/>
    <w:rsid w:val="00183C20"/>
    <w:rsid w:val="00184D1F"/>
    <w:rsid w:val="00185919"/>
    <w:rsid w:val="0018708C"/>
    <w:rsid w:val="00194C4A"/>
    <w:rsid w:val="00194D87"/>
    <w:rsid w:val="00195728"/>
    <w:rsid w:val="00197C42"/>
    <w:rsid w:val="001A7008"/>
    <w:rsid w:val="001B2768"/>
    <w:rsid w:val="001B294D"/>
    <w:rsid w:val="001B2E4C"/>
    <w:rsid w:val="001B3469"/>
    <w:rsid w:val="001C5A77"/>
    <w:rsid w:val="001D6B60"/>
    <w:rsid w:val="001F0E33"/>
    <w:rsid w:val="001F58B8"/>
    <w:rsid w:val="002027EB"/>
    <w:rsid w:val="00204936"/>
    <w:rsid w:val="00205B7E"/>
    <w:rsid w:val="00205BA2"/>
    <w:rsid w:val="00206DDF"/>
    <w:rsid w:val="002153B1"/>
    <w:rsid w:val="00220A94"/>
    <w:rsid w:val="00222C75"/>
    <w:rsid w:val="002230F4"/>
    <w:rsid w:val="00226AD1"/>
    <w:rsid w:val="002277F6"/>
    <w:rsid w:val="002308C8"/>
    <w:rsid w:val="00230CA0"/>
    <w:rsid w:val="002377D7"/>
    <w:rsid w:val="00240A1B"/>
    <w:rsid w:val="002428A4"/>
    <w:rsid w:val="00244394"/>
    <w:rsid w:val="002456F2"/>
    <w:rsid w:val="002539CA"/>
    <w:rsid w:val="00260538"/>
    <w:rsid w:val="00264544"/>
    <w:rsid w:val="00266D15"/>
    <w:rsid w:val="002973FD"/>
    <w:rsid w:val="002A1C7C"/>
    <w:rsid w:val="002A6EC7"/>
    <w:rsid w:val="002B1622"/>
    <w:rsid w:val="002B57CA"/>
    <w:rsid w:val="002C0142"/>
    <w:rsid w:val="002C3C1E"/>
    <w:rsid w:val="002C651D"/>
    <w:rsid w:val="002C7A82"/>
    <w:rsid w:val="002D19B6"/>
    <w:rsid w:val="002D59B2"/>
    <w:rsid w:val="002E1E7D"/>
    <w:rsid w:val="002F5BA6"/>
    <w:rsid w:val="003008A5"/>
    <w:rsid w:val="0030113B"/>
    <w:rsid w:val="003045A7"/>
    <w:rsid w:val="003072EB"/>
    <w:rsid w:val="0031013B"/>
    <w:rsid w:val="003109F9"/>
    <w:rsid w:val="00312196"/>
    <w:rsid w:val="003155AA"/>
    <w:rsid w:val="003313A2"/>
    <w:rsid w:val="00333218"/>
    <w:rsid w:val="00337471"/>
    <w:rsid w:val="00340D41"/>
    <w:rsid w:val="003461E1"/>
    <w:rsid w:val="00346B65"/>
    <w:rsid w:val="003519EB"/>
    <w:rsid w:val="0036027E"/>
    <w:rsid w:val="00361B1A"/>
    <w:rsid w:val="003653A6"/>
    <w:rsid w:val="00371526"/>
    <w:rsid w:val="00374F5A"/>
    <w:rsid w:val="00381DCC"/>
    <w:rsid w:val="00382D01"/>
    <w:rsid w:val="003842F0"/>
    <w:rsid w:val="003861D2"/>
    <w:rsid w:val="003875E5"/>
    <w:rsid w:val="00390B98"/>
    <w:rsid w:val="00393DE5"/>
    <w:rsid w:val="00394D6E"/>
    <w:rsid w:val="00396725"/>
    <w:rsid w:val="00397A99"/>
    <w:rsid w:val="003B47B8"/>
    <w:rsid w:val="003B7E6B"/>
    <w:rsid w:val="003C4C94"/>
    <w:rsid w:val="003C67DC"/>
    <w:rsid w:val="003D4F47"/>
    <w:rsid w:val="003D6BC3"/>
    <w:rsid w:val="003D7E76"/>
    <w:rsid w:val="003E1290"/>
    <w:rsid w:val="003F033E"/>
    <w:rsid w:val="003F2946"/>
    <w:rsid w:val="003F5862"/>
    <w:rsid w:val="00401EB6"/>
    <w:rsid w:val="00403400"/>
    <w:rsid w:val="004040FB"/>
    <w:rsid w:val="00405ECE"/>
    <w:rsid w:val="00407FF0"/>
    <w:rsid w:val="00417420"/>
    <w:rsid w:val="0042187F"/>
    <w:rsid w:val="004325DD"/>
    <w:rsid w:val="00433537"/>
    <w:rsid w:val="00435002"/>
    <w:rsid w:val="00435A38"/>
    <w:rsid w:val="00444A14"/>
    <w:rsid w:val="00450BEF"/>
    <w:rsid w:val="00450EC4"/>
    <w:rsid w:val="004514F8"/>
    <w:rsid w:val="00456950"/>
    <w:rsid w:val="00463610"/>
    <w:rsid w:val="00466B33"/>
    <w:rsid w:val="00470126"/>
    <w:rsid w:val="004729AC"/>
    <w:rsid w:val="00490687"/>
    <w:rsid w:val="00491774"/>
    <w:rsid w:val="0049564B"/>
    <w:rsid w:val="004959E8"/>
    <w:rsid w:val="00496670"/>
    <w:rsid w:val="004967CE"/>
    <w:rsid w:val="00496838"/>
    <w:rsid w:val="00497245"/>
    <w:rsid w:val="004A4E96"/>
    <w:rsid w:val="004A7E04"/>
    <w:rsid w:val="004B2EE4"/>
    <w:rsid w:val="004B78E2"/>
    <w:rsid w:val="004C4802"/>
    <w:rsid w:val="004D0459"/>
    <w:rsid w:val="004D22DC"/>
    <w:rsid w:val="004E3E32"/>
    <w:rsid w:val="004E5505"/>
    <w:rsid w:val="004F2CB4"/>
    <w:rsid w:val="004F51FA"/>
    <w:rsid w:val="00504BAD"/>
    <w:rsid w:val="00507C98"/>
    <w:rsid w:val="00511A76"/>
    <w:rsid w:val="00511FA3"/>
    <w:rsid w:val="00512DDE"/>
    <w:rsid w:val="00515D00"/>
    <w:rsid w:val="00516A74"/>
    <w:rsid w:val="0051767C"/>
    <w:rsid w:val="00520597"/>
    <w:rsid w:val="00536B4A"/>
    <w:rsid w:val="00552B0B"/>
    <w:rsid w:val="00564E91"/>
    <w:rsid w:val="005734D3"/>
    <w:rsid w:val="00573A45"/>
    <w:rsid w:val="005747A9"/>
    <w:rsid w:val="0058187D"/>
    <w:rsid w:val="00592171"/>
    <w:rsid w:val="005955FA"/>
    <w:rsid w:val="005A3AC2"/>
    <w:rsid w:val="005A4DA7"/>
    <w:rsid w:val="005B2329"/>
    <w:rsid w:val="005B2E50"/>
    <w:rsid w:val="005B7150"/>
    <w:rsid w:val="005C2FEF"/>
    <w:rsid w:val="005C7BD0"/>
    <w:rsid w:val="005D1B1D"/>
    <w:rsid w:val="005D4883"/>
    <w:rsid w:val="005D4E2E"/>
    <w:rsid w:val="005E2576"/>
    <w:rsid w:val="005E5EAF"/>
    <w:rsid w:val="005E7DF5"/>
    <w:rsid w:val="005F053A"/>
    <w:rsid w:val="005F2C99"/>
    <w:rsid w:val="005F4A04"/>
    <w:rsid w:val="005F6554"/>
    <w:rsid w:val="00602322"/>
    <w:rsid w:val="006025CF"/>
    <w:rsid w:val="00604D45"/>
    <w:rsid w:val="00604E9C"/>
    <w:rsid w:val="00605345"/>
    <w:rsid w:val="00606D55"/>
    <w:rsid w:val="00615843"/>
    <w:rsid w:val="00625FEB"/>
    <w:rsid w:val="006278C0"/>
    <w:rsid w:val="00627C2D"/>
    <w:rsid w:val="00630AA2"/>
    <w:rsid w:val="00631FF9"/>
    <w:rsid w:val="006402A6"/>
    <w:rsid w:val="00645788"/>
    <w:rsid w:val="00651D80"/>
    <w:rsid w:val="00652243"/>
    <w:rsid w:val="00654568"/>
    <w:rsid w:val="00657E6C"/>
    <w:rsid w:val="0066073B"/>
    <w:rsid w:val="006608C4"/>
    <w:rsid w:val="006633CF"/>
    <w:rsid w:val="00667020"/>
    <w:rsid w:val="00670CC9"/>
    <w:rsid w:val="00671ADA"/>
    <w:rsid w:val="00675393"/>
    <w:rsid w:val="006769F1"/>
    <w:rsid w:val="0067705D"/>
    <w:rsid w:val="00681356"/>
    <w:rsid w:val="00685854"/>
    <w:rsid w:val="00685A23"/>
    <w:rsid w:val="00692DF7"/>
    <w:rsid w:val="0069549C"/>
    <w:rsid w:val="006A0F03"/>
    <w:rsid w:val="006A1AB1"/>
    <w:rsid w:val="006A4B71"/>
    <w:rsid w:val="006B1105"/>
    <w:rsid w:val="006B7CDB"/>
    <w:rsid w:val="006C2775"/>
    <w:rsid w:val="006C40AF"/>
    <w:rsid w:val="006E00E0"/>
    <w:rsid w:val="006E2738"/>
    <w:rsid w:val="006E6DC2"/>
    <w:rsid w:val="006E7E70"/>
    <w:rsid w:val="006F109C"/>
    <w:rsid w:val="006F147B"/>
    <w:rsid w:val="006F1B8E"/>
    <w:rsid w:val="006F26D1"/>
    <w:rsid w:val="006F2C06"/>
    <w:rsid w:val="006F2F0D"/>
    <w:rsid w:val="006F7EA8"/>
    <w:rsid w:val="0070135B"/>
    <w:rsid w:val="00703801"/>
    <w:rsid w:val="00705DCF"/>
    <w:rsid w:val="00705FCC"/>
    <w:rsid w:val="00710411"/>
    <w:rsid w:val="00711853"/>
    <w:rsid w:val="0071295B"/>
    <w:rsid w:val="00712ED2"/>
    <w:rsid w:val="00717060"/>
    <w:rsid w:val="00721F53"/>
    <w:rsid w:val="0072236B"/>
    <w:rsid w:val="00722818"/>
    <w:rsid w:val="007228EB"/>
    <w:rsid w:val="00723087"/>
    <w:rsid w:val="0072337D"/>
    <w:rsid w:val="00727763"/>
    <w:rsid w:val="0073149A"/>
    <w:rsid w:val="0073380E"/>
    <w:rsid w:val="007345F4"/>
    <w:rsid w:val="00734DC5"/>
    <w:rsid w:val="0073516B"/>
    <w:rsid w:val="007514B3"/>
    <w:rsid w:val="00751805"/>
    <w:rsid w:val="00755CD2"/>
    <w:rsid w:val="00763126"/>
    <w:rsid w:val="007636AD"/>
    <w:rsid w:val="00766F72"/>
    <w:rsid w:val="00767F4C"/>
    <w:rsid w:val="00770050"/>
    <w:rsid w:val="00771E3B"/>
    <w:rsid w:val="0077352C"/>
    <w:rsid w:val="00777DF6"/>
    <w:rsid w:val="00777E90"/>
    <w:rsid w:val="007A58EE"/>
    <w:rsid w:val="007B305B"/>
    <w:rsid w:val="007B343B"/>
    <w:rsid w:val="007B503F"/>
    <w:rsid w:val="007B567C"/>
    <w:rsid w:val="007B5D6D"/>
    <w:rsid w:val="007C3320"/>
    <w:rsid w:val="007D46E9"/>
    <w:rsid w:val="007D58AF"/>
    <w:rsid w:val="007D6FA7"/>
    <w:rsid w:val="007F202A"/>
    <w:rsid w:val="007F254C"/>
    <w:rsid w:val="007F7D69"/>
    <w:rsid w:val="008002E3"/>
    <w:rsid w:val="008102CA"/>
    <w:rsid w:val="00811E0D"/>
    <w:rsid w:val="00812278"/>
    <w:rsid w:val="00814E23"/>
    <w:rsid w:val="008218E9"/>
    <w:rsid w:val="00822725"/>
    <w:rsid w:val="008241D6"/>
    <w:rsid w:val="00834D11"/>
    <w:rsid w:val="0084443A"/>
    <w:rsid w:val="00850D76"/>
    <w:rsid w:val="00853082"/>
    <w:rsid w:val="008613BF"/>
    <w:rsid w:val="00866875"/>
    <w:rsid w:val="00866B1B"/>
    <w:rsid w:val="0087652C"/>
    <w:rsid w:val="008815B7"/>
    <w:rsid w:val="00883FCA"/>
    <w:rsid w:val="00884FDE"/>
    <w:rsid w:val="0088520A"/>
    <w:rsid w:val="00885612"/>
    <w:rsid w:val="008A2B46"/>
    <w:rsid w:val="008A4270"/>
    <w:rsid w:val="008A7684"/>
    <w:rsid w:val="008A7786"/>
    <w:rsid w:val="008B0102"/>
    <w:rsid w:val="008B015D"/>
    <w:rsid w:val="008B5100"/>
    <w:rsid w:val="008B7E14"/>
    <w:rsid w:val="008C2D9C"/>
    <w:rsid w:val="008C4862"/>
    <w:rsid w:val="008D468E"/>
    <w:rsid w:val="008D4A24"/>
    <w:rsid w:val="008E1A4D"/>
    <w:rsid w:val="008E615D"/>
    <w:rsid w:val="008F765A"/>
    <w:rsid w:val="00902E9D"/>
    <w:rsid w:val="00911D3F"/>
    <w:rsid w:val="00912701"/>
    <w:rsid w:val="00916AA7"/>
    <w:rsid w:val="0092093F"/>
    <w:rsid w:val="00920F69"/>
    <w:rsid w:val="00922681"/>
    <w:rsid w:val="00927677"/>
    <w:rsid w:val="0093755A"/>
    <w:rsid w:val="00937B8C"/>
    <w:rsid w:val="00942632"/>
    <w:rsid w:val="009436B3"/>
    <w:rsid w:val="00944D58"/>
    <w:rsid w:val="009464BA"/>
    <w:rsid w:val="009500A9"/>
    <w:rsid w:val="00950538"/>
    <w:rsid w:val="009505B6"/>
    <w:rsid w:val="009507F5"/>
    <w:rsid w:val="00951BE5"/>
    <w:rsid w:val="009537AC"/>
    <w:rsid w:val="00954323"/>
    <w:rsid w:val="00954C09"/>
    <w:rsid w:val="00962A21"/>
    <w:rsid w:val="00967957"/>
    <w:rsid w:val="00971B7C"/>
    <w:rsid w:val="00973D3E"/>
    <w:rsid w:val="00977CD8"/>
    <w:rsid w:val="00985202"/>
    <w:rsid w:val="00990600"/>
    <w:rsid w:val="00990CAA"/>
    <w:rsid w:val="0099182F"/>
    <w:rsid w:val="00992906"/>
    <w:rsid w:val="009A6544"/>
    <w:rsid w:val="009A770E"/>
    <w:rsid w:val="009B3C52"/>
    <w:rsid w:val="009B6180"/>
    <w:rsid w:val="009B7ED2"/>
    <w:rsid w:val="009C0559"/>
    <w:rsid w:val="009C127B"/>
    <w:rsid w:val="009C341E"/>
    <w:rsid w:val="009C4C46"/>
    <w:rsid w:val="009C5380"/>
    <w:rsid w:val="009C7907"/>
    <w:rsid w:val="009D10D1"/>
    <w:rsid w:val="009D2E81"/>
    <w:rsid w:val="009D41AE"/>
    <w:rsid w:val="009D694C"/>
    <w:rsid w:val="009D7E21"/>
    <w:rsid w:val="009E135D"/>
    <w:rsid w:val="009E22A3"/>
    <w:rsid w:val="009F40A3"/>
    <w:rsid w:val="009F5B37"/>
    <w:rsid w:val="009F78F8"/>
    <w:rsid w:val="00A0039A"/>
    <w:rsid w:val="00A03137"/>
    <w:rsid w:val="00A14349"/>
    <w:rsid w:val="00A20924"/>
    <w:rsid w:val="00A23D33"/>
    <w:rsid w:val="00A25454"/>
    <w:rsid w:val="00A311F2"/>
    <w:rsid w:val="00A33BD9"/>
    <w:rsid w:val="00A3479E"/>
    <w:rsid w:val="00A44CFF"/>
    <w:rsid w:val="00A46893"/>
    <w:rsid w:val="00A50006"/>
    <w:rsid w:val="00A53890"/>
    <w:rsid w:val="00A55EF3"/>
    <w:rsid w:val="00A61A1A"/>
    <w:rsid w:val="00A6301C"/>
    <w:rsid w:val="00A71BC7"/>
    <w:rsid w:val="00A74287"/>
    <w:rsid w:val="00A754AA"/>
    <w:rsid w:val="00A760F2"/>
    <w:rsid w:val="00A81315"/>
    <w:rsid w:val="00A813DA"/>
    <w:rsid w:val="00A91C60"/>
    <w:rsid w:val="00A92AE1"/>
    <w:rsid w:val="00A94F37"/>
    <w:rsid w:val="00AA0E9B"/>
    <w:rsid w:val="00AA1CE0"/>
    <w:rsid w:val="00AA3250"/>
    <w:rsid w:val="00AA404F"/>
    <w:rsid w:val="00AC1205"/>
    <w:rsid w:val="00AC6568"/>
    <w:rsid w:val="00AD398A"/>
    <w:rsid w:val="00AD54B8"/>
    <w:rsid w:val="00AE371E"/>
    <w:rsid w:val="00AF0A44"/>
    <w:rsid w:val="00AF2212"/>
    <w:rsid w:val="00AF62C2"/>
    <w:rsid w:val="00B03B64"/>
    <w:rsid w:val="00B06BBF"/>
    <w:rsid w:val="00B1225F"/>
    <w:rsid w:val="00B16B33"/>
    <w:rsid w:val="00B35D70"/>
    <w:rsid w:val="00B532A7"/>
    <w:rsid w:val="00B552E4"/>
    <w:rsid w:val="00B55B7B"/>
    <w:rsid w:val="00B60433"/>
    <w:rsid w:val="00B62286"/>
    <w:rsid w:val="00B63BA8"/>
    <w:rsid w:val="00B666A8"/>
    <w:rsid w:val="00B669CD"/>
    <w:rsid w:val="00B72BDE"/>
    <w:rsid w:val="00B7380A"/>
    <w:rsid w:val="00B77084"/>
    <w:rsid w:val="00B7783C"/>
    <w:rsid w:val="00B80AA6"/>
    <w:rsid w:val="00B81A90"/>
    <w:rsid w:val="00B8281F"/>
    <w:rsid w:val="00B84C0D"/>
    <w:rsid w:val="00B8524F"/>
    <w:rsid w:val="00B90535"/>
    <w:rsid w:val="00BA0195"/>
    <w:rsid w:val="00BA19A5"/>
    <w:rsid w:val="00BA3FD1"/>
    <w:rsid w:val="00BB724B"/>
    <w:rsid w:val="00BC754B"/>
    <w:rsid w:val="00BD30F2"/>
    <w:rsid w:val="00BE6258"/>
    <w:rsid w:val="00BF59E0"/>
    <w:rsid w:val="00C120EF"/>
    <w:rsid w:val="00C12A75"/>
    <w:rsid w:val="00C21DD2"/>
    <w:rsid w:val="00C24BAE"/>
    <w:rsid w:val="00C308D2"/>
    <w:rsid w:val="00C34774"/>
    <w:rsid w:val="00C415EE"/>
    <w:rsid w:val="00C42677"/>
    <w:rsid w:val="00C430A8"/>
    <w:rsid w:val="00C462F6"/>
    <w:rsid w:val="00C62E13"/>
    <w:rsid w:val="00C63BC6"/>
    <w:rsid w:val="00C666D5"/>
    <w:rsid w:val="00C66C9E"/>
    <w:rsid w:val="00C7138C"/>
    <w:rsid w:val="00C85268"/>
    <w:rsid w:val="00C863FF"/>
    <w:rsid w:val="00C92E52"/>
    <w:rsid w:val="00CA486E"/>
    <w:rsid w:val="00CB2CEE"/>
    <w:rsid w:val="00CB3615"/>
    <w:rsid w:val="00CD1891"/>
    <w:rsid w:val="00CD3FCA"/>
    <w:rsid w:val="00CE1248"/>
    <w:rsid w:val="00CE2360"/>
    <w:rsid w:val="00CE7401"/>
    <w:rsid w:val="00CF099E"/>
    <w:rsid w:val="00CF2C2F"/>
    <w:rsid w:val="00CF62E3"/>
    <w:rsid w:val="00CF7F20"/>
    <w:rsid w:val="00D0487A"/>
    <w:rsid w:val="00D06E29"/>
    <w:rsid w:val="00D14F11"/>
    <w:rsid w:val="00D217D8"/>
    <w:rsid w:val="00D24E6F"/>
    <w:rsid w:val="00D2722E"/>
    <w:rsid w:val="00D30752"/>
    <w:rsid w:val="00D3151E"/>
    <w:rsid w:val="00D34C14"/>
    <w:rsid w:val="00D41066"/>
    <w:rsid w:val="00D43325"/>
    <w:rsid w:val="00D53349"/>
    <w:rsid w:val="00D543E1"/>
    <w:rsid w:val="00D54F42"/>
    <w:rsid w:val="00D66F3A"/>
    <w:rsid w:val="00D723D8"/>
    <w:rsid w:val="00D73985"/>
    <w:rsid w:val="00D8022D"/>
    <w:rsid w:val="00D85E4D"/>
    <w:rsid w:val="00D87837"/>
    <w:rsid w:val="00D901C5"/>
    <w:rsid w:val="00D93905"/>
    <w:rsid w:val="00D95DD8"/>
    <w:rsid w:val="00DA2AC1"/>
    <w:rsid w:val="00DA647F"/>
    <w:rsid w:val="00DA7715"/>
    <w:rsid w:val="00DB24A5"/>
    <w:rsid w:val="00DB2A05"/>
    <w:rsid w:val="00DB3417"/>
    <w:rsid w:val="00DB59D1"/>
    <w:rsid w:val="00DB60BA"/>
    <w:rsid w:val="00DB67FD"/>
    <w:rsid w:val="00DC67B3"/>
    <w:rsid w:val="00DD11E5"/>
    <w:rsid w:val="00DD3909"/>
    <w:rsid w:val="00DE0DB0"/>
    <w:rsid w:val="00DE3AF0"/>
    <w:rsid w:val="00DE4E0E"/>
    <w:rsid w:val="00DE6222"/>
    <w:rsid w:val="00DE6967"/>
    <w:rsid w:val="00DE70CD"/>
    <w:rsid w:val="00DF063F"/>
    <w:rsid w:val="00DF74ED"/>
    <w:rsid w:val="00E06C44"/>
    <w:rsid w:val="00E10D94"/>
    <w:rsid w:val="00E12746"/>
    <w:rsid w:val="00E1400D"/>
    <w:rsid w:val="00E1576F"/>
    <w:rsid w:val="00E203FB"/>
    <w:rsid w:val="00E22D63"/>
    <w:rsid w:val="00E279D4"/>
    <w:rsid w:val="00E27D5A"/>
    <w:rsid w:val="00E32392"/>
    <w:rsid w:val="00E425EA"/>
    <w:rsid w:val="00E441E1"/>
    <w:rsid w:val="00E46030"/>
    <w:rsid w:val="00E532C1"/>
    <w:rsid w:val="00E6307D"/>
    <w:rsid w:val="00E648B9"/>
    <w:rsid w:val="00E64F8C"/>
    <w:rsid w:val="00E65763"/>
    <w:rsid w:val="00E66681"/>
    <w:rsid w:val="00E70B59"/>
    <w:rsid w:val="00E7690E"/>
    <w:rsid w:val="00E8211A"/>
    <w:rsid w:val="00E82A48"/>
    <w:rsid w:val="00E85765"/>
    <w:rsid w:val="00E96FAF"/>
    <w:rsid w:val="00E97510"/>
    <w:rsid w:val="00EA07F8"/>
    <w:rsid w:val="00EA290A"/>
    <w:rsid w:val="00EA3884"/>
    <w:rsid w:val="00EA6363"/>
    <w:rsid w:val="00EB60B7"/>
    <w:rsid w:val="00EE4BF9"/>
    <w:rsid w:val="00EE5C13"/>
    <w:rsid w:val="00EF022C"/>
    <w:rsid w:val="00EF0E4B"/>
    <w:rsid w:val="00EF140E"/>
    <w:rsid w:val="00EF1432"/>
    <w:rsid w:val="00EF6E6C"/>
    <w:rsid w:val="00F06E42"/>
    <w:rsid w:val="00F17EC0"/>
    <w:rsid w:val="00F2260F"/>
    <w:rsid w:val="00F3083C"/>
    <w:rsid w:val="00F347B9"/>
    <w:rsid w:val="00F34B04"/>
    <w:rsid w:val="00F369AB"/>
    <w:rsid w:val="00F4076D"/>
    <w:rsid w:val="00F41CA5"/>
    <w:rsid w:val="00F4218C"/>
    <w:rsid w:val="00F440AA"/>
    <w:rsid w:val="00F44AE9"/>
    <w:rsid w:val="00F45479"/>
    <w:rsid w:val="00F466A6"/>
    <w:rsid w:val="00F54890"/>
    <w:rsid w:val="00F61D52"/>
    <w:rsid w:val="00F64624"/>
    <w:rsid w:val="00F7086F"/>
    <w:rsid w:val="00F72202"/>
    <w:rsid w:val="00F72629"/>
    <w:rsid w:val="00F77688"/>
    <w:rsid w:val="00F8142C"/>
    <w:rsid w:val="00F85D9A"/>
    <w:rsid w:val="00F937D7"/>
    <w:rsid w:val="00F93E89"/>
    <w:rsid w:val="00F9663B"/>
    <w:rsid w:val="00F9747F"/>
    <w:rsid w:val="00FA0033"/>
    <w:rsid w:val="00FA1514"/>
    <w:rsid w:val="00FA1EE7"/>
    <w:rsid w:val="00FA312B"/>
    <w:rsid w:val="00FB76E3"/>
    <w:rsid w:val="00FB77FD"/>
    <w:rsid w:val="00FC0351"/>
    <w:rsid w:val="00FD6179"/>
    <w:rsid w:val="00FD6D26"/>
    <w:rsid w:val="00FE0404"/>
    <w:rsid w:val="00FE149E"/>
    <w:rsid w:val="00FE7CD2"/>
    <w:rsid w:val="00FF0271"/>
    <w:rsid w:val="00FF2F37"/>
    <w:rsid w:val="00FF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5C66"/>
  <w15:chartTrackingRefBased/>
  <w15:docId w15:val="{2B50F8C1-4600-4386-9CD2-E70973DC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788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055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712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2A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41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2E4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2E4C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4A7E04"/>
    <w:pPr>
      <w:pBdr>
        <w:top w:val="single" w:sz="12" w:space="1" w:color="auto"/>
        <w:left w:val="single" w:sz="12" w:space="4" w:color="auto"/>
        <w:bottom w:val="single" w:sz="12" w:space="15" w:color="auto"/>
        <w:right w:val="single" w:sz="12" w:space="4" w:color="auto"/>
      </w:pBdr>
      <w:spacing w:after="0" w:line="240" w:lineRule="auto"/>
      <w:ind w:right="142"/>
    </w:pPr>
    <w:rPr>
      <w:noProof/>
      <w:sz w:val="20"/>
      <w:szCs w:val="20"/>
      <w:lang w:val="x-none" w:eastAsia="pt-BR"/>
    </w:rPr>
  </w:style>
  <w:style w:type="character" w:customStyle="1" w:styleId="CorpodetextoChar">
    <w:name w:val="Corpo de texto Char"/>
    <w:link w:val="Corpodetexto"/>
    <w:rsid w:val="004A7E04"/>
    <w:rPr>
      <w:rFonts w:ascii="Calibri" w:eastAsia="Calibri" w:hAnsi="Calibri" w:cs="Times New Roman"/>
      <w:noProof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C67D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72202"/>
    <w:pPr>
      <w:tabs>
        <w:tab w:val="center" w:pos="4252"/>
        <w:tab w:val="right" w:pos="8504"/>
      </w:tabs>
      <w:spacing w:after="0" w:line="240" w:lineRule="auto"/>
    </w:pPr>
    <w:rPr>
      <w:lang w:val="x-none"/>
    </w:rPr>
  </w:style>
  <w:style w:type="character" w:customStyle="1" w:styleId="CabealhoChar">
    <w:name w:val="Cabeçalho Char"/>
    <w:link w:val="Cabealho"/>
    <w:uiPriority w:val="99"/>
    <w:rsid w:val="00F72202"/>
    <w:rPr>
      <w:sz w:val="22"/>
      <w:szCs w:val="22"/>
      <w:lang w:eastAsia="en-US"/>
    </w:rPr>
  </w:style>
  <w:style w:type="table" w:styleId="GradeClara-nfase6">
    <w:name w:val="Light Grid Accent 6"/>
    <w:basedOn w:val="Tabelanormal"/>
    <w:uiPriority w:val="62"/>
    <w:rsid w:val="006B110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Hyperlink">
    <w:name w:val="Hyperlink"/>
    <w:uiPriority w:val="99"/>
    <w:rsid w:val="00A754AA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unhideWhenUsed/>
    <w:rsid w:val="00A813DA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A813DA"/>
    <w:rPr>
      <w:sz w:val="22"/>
      <w:szCs w:val="22"/>
      <w:lang w:eastAsia="en-US"/>
    </w:rPr>
  </w:style>
  <w:style w:type="table" w:customStyle="1" w:styleId="Tabelacomgrade4">
    <w:name w:val="Tabela com grade4"/>
    <w:basedOn w:val="Tabelanormal"/>
    <w:next w:val="Tabelacomgrade"/>
    <w:uiPriority w:val="59"/>
    <w:rsid w:val="00143426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D723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nfase">
    <w:name w:val="Emphasis"/>
    <w:uiPriority w:val="20"/>
    <w:qFormat/>
    <w:rsid w:val="00D723D8"/>
    <w:rPr>
      <w:i/>
      <w:iCs/>
    </w:rPr>
  </w:style>
  <w:style w:type="paragraph" w:customStyle="1" w:styleId="intertitulo-red">
    <w:name w:val="intertitulo-red"/>
    <w:basedOn w:val="Normal"/>
    <w:rsid w:val="002C7A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2C7A82"/>
  </w:style>
  <w:style w:type="character" w:styleId="Forte">
    <w:name w:val="Strong"/>
    <w:uiPriority w:val="22"/>
    <w:qFormat/>
    <w:rsid w:val="002C7A82"/>
    <w:rPr>
      <w:b/>
      <w:bCs/>
    </w:rPr>
  </w:style>
  <w:style w:type="paragraph" w:styleId="SemEspaamento">
    <w:name w:val="No Spacing"/>
    <w:uiPriority w:val="1"/>
    <w:qFormat/>
    <w:rsid w:val="008E1A4D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66875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link w:val="Corpodetexto2"/>
    <w:uiPriority w:val="99"/>
    <w:semiHidden/>
    <w:rsid w:val="00866875"/>
    <w:rPr>
      <w:sz w:val="22"/>
      <w:szCs w:val="22"/>
      <w:lang w:eastAsia="en-US"/>
    </w:rPr>
  </w:style>
  <w:style w:type="paragraph" w:customStyle="1" w:styleId="Default">
    <w:name w:val="Default"/>
    <w:rsid w:val="00602322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1B276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54C0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C05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712ED2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trt0xe">
    <w:name w:val="trt0xe"/>
    <w:basedOn w:val="Normal"/>
    <w:rsid w:val="00721F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2AC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101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2540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6009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1258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4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2557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9890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796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8007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9462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940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087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7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0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0899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0539901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979578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9034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9944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8546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22719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16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076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5361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4151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7314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30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056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2058980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01164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28737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0967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7976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8857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72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5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332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7230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4559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4840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268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3507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36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3855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048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2545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8793173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696888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63759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9300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0512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10674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686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8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3798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5972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3827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043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95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1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857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20004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2469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4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91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7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44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3809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4789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5019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20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4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9255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7854125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521893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675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0580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6585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1884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07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890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0262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8754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9442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33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8424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371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119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0791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43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7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7777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1958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260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1138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6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27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5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629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3755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3950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706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01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8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15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9652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1775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9295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21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211">
          <w:blockQuote w:val="1"/>
          <w:marLeft w:val="0"/>
          <w:marRight w:val="0"/>
          <w:marTop w:val="22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2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3676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76021233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4586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413496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47879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1987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0704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41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52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159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80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10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5526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0156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1581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439724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712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6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1748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448617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53244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0425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1729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37226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93800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302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3408">
          <w:marLeft w:val="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018">
          <w:marLeft w:val="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4056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47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8041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876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2927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961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8207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13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599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9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92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32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2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168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53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2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68336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7362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77878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3527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535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2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4859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75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4651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8082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8473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0180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47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860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5826">
          <w:marLeft w:val="72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339">
          <w:marLeft w:val="917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065">
          <w:marLeft w:val="144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8200">
          <w:marLeft w:val="144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1366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1438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275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ely.oliveira\OneDrive%20-%20IPAEAS-UCB\Suely.Oliveira\Downloads\Modelo%20de%20avalia&#231;&#227;o%202022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2BFD2-D501-435F-81EA-86E2F04F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avaliação 2022</Template>
  <TotalTime>195</TotalTime>
  <Pages>2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IPAEAS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 - Suely Souza de Oliveira</dc:creator>
  <cp:keywords/>
  <cp:lastModifiedBy>Claudio Santos</cp:lastModifiedBy>
  <cp:revision>11</cp:revision>
  <cp:lastPrinted>2016-08-12T17:33:00Z</cp:lastPrinted>
  <dcterms:created xsi:type="dcterms:W3CDTF">2025-10-13T00:29:00Z</dcterms:created>
  <dcterms:modified xsi:type="dcterms:W3CDTF">2026-01-09T02:57:00Z</dcterms:modified>
</cp:coreProperties>
</file>